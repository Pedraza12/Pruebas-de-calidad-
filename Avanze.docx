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B244" w14:textId="77777777" w:rsidR="0087378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Título:</w:t>
      </w:r>
    </w:p>
    <w:p w14:paraId="57B49E23" w14:textId="77777777" w:rsidR="0087378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SERVICIO NACIONAL DE APRENDIZAJE-SENA TECNOLOGO EN ANALISIS Y DESARROLLO DE SOFTWARE FICHA 3122102</w:t>
      </w:r>
    </w:p>
    <w:p w14:paraId="472390D6" w14:textId="77777777" w:rsidR="0087378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A783FB4" w14:textId="77777777" w:rsidR="0087378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0F27EB1" wp14:editId="41F303F9">
            <wp:extent cx="1885950" cy="16859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85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0ADB0" w14:textId="77777777" w:rsidR="0087378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p w14:paraId="108415DA" w14:textId="77777777" w:rsidR="0087378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4708AA" w14:textId="77777777" w:rsidR="00873786" w:rsidRDefault="0087378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E242BA3" w14:textId="77777777" w:rsidR="00873786" w:rsidRDefault="0087378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2CAAE9CD" w14:textId="77777777" w:rsidR="0087378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Aprendiz:</w:t>
      </w:r>
    </w:p>
    <w:p w14:paraId="33D8324B" w14:textId="77777777" w:rsidR="0087378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OSCAR ENRIQUE PEDRAZA BURBANO</w:t>
      </w:r>
    </w:p>
    <w:p w14:paraId="080E3267" w14:textId="77777777" w:rsidR="0087378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Instructor:</w:t>
      </w:r>
    </w:p>
    <w:p w14:paraId="23B05404" w14:textId="77777777" w:rsidR="00873786" w:rsidRDefault="003C147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Luis Quiñones</w:t>
      </w:r>
    </w:p>
    <w:p w14:paraId="3E93D294" w14:textId="77777777" w:rsidR="0087378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Fecha:</w:t>
      </w:r>
    </w:p>
    <w:p w14:paraId="4802494A" w14:textId="76C1917C" w:rsidR="00873786" w:rsidRDefault="00B502F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09</w:t>
      </w:r>
      <w:r w:rsidR="009638EF">
        <w:rPr>
          <w:rFonts w:ascii="Times New Roman" w:eastAsia="Times New Roman" w:hAnsi="Times New Roman" w:cs="Times New Roman"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 w:rsidR="009638EF">
        <w:rPr>
          <w:rFonts w:ascii="Times New Roman" w:eastAsia="Times New Roman" w:hAnsi="Times New Roman" w:cs="Times New Roman"/>
          <w:sz w:val="24"/>
          <w:szCs w:val="24"/>
        </w:rPr>
        <w:t>/2026</w:t>
      </w:r>
    </w:p>
    <w:p w14:paraId="1AC26757" w14:textId="77777777" w:rsidR="00873786" w:rsidRDefault="008737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0324B6" w14:textId="77777777" w:rsidR="0087378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POPAYAN CAUCA</w:t>
      </w:r>
    </w:p>
    <w:p w14:paraId="26A4251F" w14:textId="77777777" w:rsidR="00873786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202</w:t>
      </w:r>
      <w:r w:rsidR="008D0B6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</w:t>
      </w:r>
    </w:p>
    <w:p w14:paraId="0230E949" w14:textId="77777777" w:rsidR="00873786" w:rsidRDefault="00873786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77ACA193" w14:textId="77777777" w:rsid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A14FC7" w14:textId="76D7D800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Prueba 1:  </w:t>
      </w:r>
      <w:proofErr w:type="spell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AuthController</w:t>
      </w:r>
      <w:proofErr w:type="spellEnd"/>
    </w:p>
    <w:p w14:paraId="06260345" w14:textId="77777777" w:rsid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5B2E07" w14:textId="217E523F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proofErr w:type="spell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proofErr w:type="spell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generarCodigo</w:t>
      </w:r>
      <w:proofErr w:type="spell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): </w:t>
      </w:r>
      <w:proofErr w:type="spell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proofErr w:type="spellEnd"/>
    </w:p>
    <w:p w14:paraId="70017724" w14:textId="77777777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    {</w:t>
      </w:r>
    </w:p>
    <w:p w14:paraId="03448D8D" w14:textId="77777777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$alfabeto = 'ABCDEFGHJKMNPQRSTUVWXYZ23456789';</w:t>
      </w:r>
    </w:p>
    <w:p w14:paraId="77F71C3B" w14:textId="77777777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$</w:t>
      </w:r>
      <w:proofErr w:type="spell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codigo</w:t>
      </w:r>
      <w:proofErr w:type="spell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= '';</w:t>
      </w:r>
    </w:p>
    <w:p w14:paraId="5E03049C" w14:textId="77777777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spell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($i = 0; $i &lt; 8; $i++) {</w:t>
      </w:r>
    </w:p>
    <w:p w14:paraId="34D4CB49" w14:textId="77777777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$</w:t>
      </w:r>
      <w:proofErr w:type="spellStart"/>
      <w:proofErr w:type="gram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codigo</w:t>
      </w:r>
      <w:proofErr w:type="spell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.</w:t>
      </w:r>
      <w:proofErr w:type="gram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= $</w:t>
      </w:r>
      <w:proofErr w:type="gram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alfabeto[</w:t>
      </w:r>
      <w:proofErr w:type="spellStart"/>
      <w:proofErr w:type="gram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random_</w:t>
      </w:r>
      <w:proofErr w:type="gram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0, </w:t>
      </w:r>
      <w:proofErr w:type="spell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strlen</w:t>
      </w:r>
      <w:proofErr w:type="spell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($alfabeto) - 1)];</w:t>
      </w:r>
    </w:p>
    <w:p w14:paraId="62877799" w14:textId="77777777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}</w:t>
      </w:r>
    </w:p>
    <w:p w14:paraId="02041EC0" w14:textId="77777777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</w:t>
      </w:r>
      <w:proofErr w:type="spell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proofErr w:type="spell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</w:t>
      </w:r>
      <w:proofErr w:type="spell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codigo</w:t>
      </w:r>
      <w:proofErr w:type="spellEnd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731C4A05" w14:textId="77777777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    }</w:t>
      </w:r>
    </w:p>
    <w:p w14:paraId="1F508A59" w14:textId="77777777" w:rsidR="00B502F1" w:rsidRPr="00B502F1" w:rsidRDefault="00B502F1" w:rsidP="00B502F1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9A2F55" w14:textId="7AF72F37" w:rsidR="002203F4" w:rsidRDefault="002203F4" w:rsidP="002203F4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94AA18D" w14:textId="0466CAD3" w:rsidR="00B502F1" w:rsidRDefault="00B502F1" w:rsidP="002203F4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 respuesta que me arrojo la primera prueba fue esta:</w:t>
      </w:r>
    </w:p>
    <w:p w14:paraId="1CBB0153" w14:textId="1036C20E" w:rsidR="00B502F1" w:rsidRDefault="00B502F1" w:rsidP="002203F4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FBF479D" wp14:editId="77650E67">
            <wp:extent cx="4210638" cy="1638529"/>
            <wp:effectExtent l="0" t="0" r="0" b="0"/>
            <wp:docPr id="960844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44725" name="Imagen 9608447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952C6" w14:textId="77777777" w:rsidR="00B502F1" w:rsidRDefault="00B502F1" w:rsidP="002203F4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97BB71" w14:textId="1EE17AC0" w:rsidR="00B502F1" w:rsidRDefault="00B502F1" w:rsidP="002203F4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Prueba 2: </w:t>
      </w:r>
      <w:proofErr w:type="spellStart"/>
      <w:r w:rsidRPr="00B502F1">
        <w:rPr>
          <w:rFonts w:ascii="Times New Roman" w:eastAsia="Times New Roman" w:hAnsi="Times New Roman" w:cs="Times New Roman"/>
          <w:b/>
          <w:bCs/>
          <w:sz w:val="24"/>
          <w:szCs w:val="24"/>
        </w:rPr>
        <w:t>AuthController</w:t>
      </w:r>
      <w:proofErr w:type="spellEnd"/>
    </w:p>
    <w:p w14:paraId="1C103343" w14:textId="77777777" w:rsidR="00D77B25" w:rsidRDefault="00D77B25" w:rsidP="002203F4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1EE8580" w14:textId="12632971" w:rsidR="00D77B25" w:rsidRPr="00D77B25" w:rsidRDefault="00D77B25" w:rsidP="00D77B25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 </w:t>
      </w:r>
      <w:proofErr w:type="spell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</w:t>
      </w:r>
      <w:proofErr w:type="spell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, $</w:t>
      </w:r>
      <w:proofErr w:type="spell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, $</w:t>
      </w:r>
      <w:proofErr w:type="spell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) {</w:t>
      </w:r>
    </w:p>
    <w:p w14:paraId="568431B3" w14:textId="77777777" w:rsidR="00D77B25" w:rsidRPr="00D77B25" w:rsidRDefault="00D77B25" w:rsidP="00D77B25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$dominios = ['@gmail.com', '@hotmail.com', '@outlook.com', '@soy.sena.edu.co'];</w:t>
      </w:r>
    </w:p>
    <w:p w14:paraId="287394B1" w14:textId="77777777" w:rsidR="00D77B25" w:rsidRPr="00D77B25" w:rsidRDefault="00D77B25" w:rsidP="00D77B25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            </w:t>
      </w:r>
      <w:proofErr w:type="spell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foreach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($dominios as $d) {</w:t>
      </w:r>
    </w:p>
    <w:p w14:paraId="751C1D05" w14:textId="77777777" w:rsidR="00D77B25" w:rsidRPr="00D77B25" w:rsidRDefault="00D77B25" w:rsidP="00D77B25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                        </w:t>
      </w:r>
      <w:proofErr w:type="spell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str_ends_with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strtolower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($</w:t>
      </w:r>
      <w:proofErr w:type="spell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), $d)) </w:t>
      </w:r>
      <w:proofErr w:type="spell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return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52923709" w14:textId="77777777" w:rsidR="00D77B25" w:rsidRPr="00D77B25" w:rsidRDefault="00D77B25" w:rsidP="00D77B25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}</w:t>
      </w:r>
    </w:p>
    <w:p w14:paraId="4E56359A" w14:textId="77777777" w:rsidR="00D77B25" w:rsidRPr="00D77B25" w:rsidRDefault="00D77B25" w:rsidP="00D77B25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                    $</w:t>
      </w:r>
      <w:proofErr w:type="spellStart"/>
      <w:proofErr w:type="gramStart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fail</w:t>
      </w:r>
      <w:proofErr w:type="spell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'El correo debe ser @gmail.com, @hotmail.com, @outlook.com o @soy.sena.edu.co.');</w:t>
      </w:r>
    </w:p>
    <w:p w14:paraId="5C532CE9" w14:textId="2B02940C" w:rsidR="00D77B25" w:rsidRPr="00D77B25" w:rsidRDefault="00D77B25" w:rsidP="00D77B25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77B25">
        <w:rPr>
          <w:rFonts w:ascii="Times New Roman" w:eastAsia="Times New Roman" w:hAnsi="Times New Roman" w:cs="Times New Roman"/>
          <w:b/>
          <w:bCs/>
          <w:sz w:val="24"/>
          <w:szCs w:val="24"/>
        </w:rPr>
        <w:t>  },</w:t>
      </w:r>
    </w:p>
    <w:p w14:paraId="613603D8" w14:textId="3FADCF0C" w:rsidR="00D77B25" w:rsidRDefault="00D77B25" w:rsidP="002203F4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31423F" w14:textId="77777777" w:rsidR="00D77B25" w:rsidRDefault="00D77B25" w:rsidP="002203F4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Respuesta arrojada</w:t>
      </w:r>
    </w:p>
    <w:p w14:paraId="3FCF77CE" w14:textId="60F34880" w:rsidR="00D77B25" w:rsidRDefault="00D77B25" w:rsidP="002203F4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09BDFBE" wp14:editId="6D084970">
            <wp:extent cx="3600953" cy="1524213"/>
            <wp:effectExtent l="0" t="0" r="0" b="0"/>
            <wp:docPr id="66862415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624154" name="Imagen 66862415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0403" w14:textId="77777777" w:rsidR="00D77B25" w:rsidRDefault="00D77B25" w:rsidP="002203F4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09202B" w14:textId="587034DD" w:rsidR="00A12F4E" w:rsidRDefault="00D77B25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Tercera Prueba:</w:t>
      </w:r>
      <w:r w:rsid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adminController</w:t>
      </w:r>
      <w:proofErr w:type="spellEnd"/>
    </w:p>
    <w:p w14:paraId="625C4309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foreach</w:t>
      </w:r>
      <w:proofErr w:type="spell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($ingresos as $i) </w:t>
      </w:r>
      <w:proofErr w:type="gram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  </w:t>
      </w:r>
      <w:proofErr w:type="gram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// bucle EXTERIOR: filas (hasta 5000)</w:t>
      </w:r>
    </w:p>
    <w:p w14:paraId="0884A59C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$datos = [ </w:t>
      </w:r>
      <w:proofErr w:type="gram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... ]</w:t>
      </w:r>
      <w:proofErr w:type="gram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;</w:t>
      </w:r>
    </w:p>
    <w:p w14:paraId="63D21661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$fila = [];</w:t>
      </w:r>
    </w:p>
    <w:p w14:paraId="0DB176BC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foreach</w:t>
      </w:r>
      <w:proofErr w:type="spell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($</w:t>
      </w:r>
      <w:proofErr w:type="spell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colsSel</w:t>
      </w:r>
      <w:proofErr w:type="spell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 $c) </w:t>
      </w:r>
      <w:proofErr w:type="gram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{  </w:t>
      </w:r>
      <w:proofErr w:type="gram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// bucle INTERIOR: columnas (1 a 6)</w:t>
      </w:r>
    </w:p>
    <w:p w14:paraId="6C24C88F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$valor = $datos[$c</w:t>
      </w:r>
      <w:proofErr w:type="gram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] ??</w:t>
      </w:r>
      <w:proofErr w:type="gram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'';</w:t>
      </w:r>
    </w:p>
    <w:p w14:paraId="5A2F13FA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</w:t>
      </w:r>
      <w:proofErr w:type="spell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if</w:t>
      </w:r>
      <w:proofErr w:type="spell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is_string</w:t>
      </w:r>
      <w:proofErr w:type="spell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($valor) &amp;&amp; $</w:t>
      </w:r>
      <w:proofErr w:type="gram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valor !</w:t>
      </w:r>
      <w:proofErr w:type="gram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== '' &amp;&amp; </w:t>
      </w:r>
      <w:proofErr w:type="spell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in_array</w:t>
      </w:r>
      <w:proofErr w:type="spell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($</w:t>
      </w:r>
      <w:proofErr w:type="gram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valor[</w:t>
      </w:r>
      <w:proofErr w:type="gram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0], ['=', '+', '-', '@'], true)) {</w:t>
      </w:r>
    </w:p>
    <w:p w14:paraId="5B1E4BBD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$valor = "'</w:t>
      </w:r>
      <w:proofErr w:type="gram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" .</w:t>
      </w:r>
      <w:proofErr w:type="gram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$valor;</w:t>
      </w:r>
    </w:p>
    <w:p w14:paraId="344C7D68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}</w:t>
      </w:r>
    </w:p>
    <w:p w14:paraId="7573E043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$</w:t>
      </w:r>
      <w:proofErr w:type="gram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fila[</w:t>
      </w:r>
      <w:proofErr w:type="gram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] = $valor;</w:t>
      </w:r>
    </w:p>
    <w:p w14:paraId="796F503D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}</w:t>
      </w:r>
    </w:p>
    <w:p w14:paraId="3E663590" w14:textId="77777777" w:rsidR="00A12F4E" w:rsidRP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</w:t>
      </w:r>
      <w:proofErr w:type="spellStart"/>
      <w:proofErr w:type="gram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fputcsv</w:t>
      </w:r>
      <w:proofErr w:type="spell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proofErr w:type="gram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handle</w:t>
      </w:r>
      <w:proofErr w:type="spellEnd"/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, $fila);</w:t>
      </w:r>
    </w:p>
    <w:p w14:paraId="64417F96" w14:textId="7221A376" w:rsid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12F4E">
        <w:rPr>
          <w:rFonts w:ascii="Times New Roman" w:eastAsia="Times New Roman" w:hAnsi="Times New Roman" w:cs="Times New Roman"/>
          <w:b/>
          <w:bCs/>
          <w:sz w:val="24"/>
          <w:szCs w:val="24"/>
        </w:rPr>
        <w:t>}</w:t>
      </w:r>
    </w:p>
    <w:p w14:paraId="0EC756B4" w14:textId="1055FF7A" w:rsid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EF59B1D" w14:textId="77777777" w:rsid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7FBA6A" w14:textId="67F5A06B" w:rsid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Respuesta arrojada </w:t>
      </w:r>
    </w:p>
    <w:p w14:paraId="1C3F9305" w14:textId="77777777" w:rsid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CFC0D30" w14:textId="77777777" w:rsid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9FB1A71" w14:textId="095B8FF1" w:rsidR="00A12F4E" w:rsidRDefault="00A12F4E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ADD137" wp14:editId="3CF3AB6D">
            <wp:extent cx="4620270" cy="2715004"/>
            <wp:effectExtent l="0" t="0" r="8890" b="9525"/>
            <wp:docPr id="56303431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34311" name="Imagen 5630343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8C33" w14:textId="77777777" w:rsidR="00A01773" w:rsidRDefault="00A01773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24B3ED0" w14:textId="77777777" w:rsidR="00A01773" w:rsidRPr="00A01773" w:rsidRDefault="00A01773" w:rsidP="00A01773">
      <w:pPr>
        <w:spacing w:after="200" w:line="276" w:lineRule="auto"/>
        <w:jc w:val="center"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b/>
          <w:color w:val="164E63"/>
          <w:sz w:val="44"/>
          <w:lang w:val="en-US" w:eastAsia="en-US"/>
        </w:rPr>
        <w:lastRenderedPageBreak/>
        <w:t>GUÍA PRÁCTICA DE PRUEBAS DE CAJA BLANCA</w:t>
      </w:r>
      <w:r w:rsidRPr="00A01773">
        <w:rPr>
          <w:rFonts w:ascii="Aptos" w:eastAsia="MS Mincho" w:hAnsi="Aptos" w:cs="Times New Roman"/>
          <w:b/>
          <w:color w:val="164E63"/>
          <w:sz w:val="44"/>
          <w:lang w:val="en-US" w:eastAsia="en-US"/>
        </w:rPr>
        <w:br/>
      </w:r>
      <w:proofErr w:type="spellStart"/>
      <w:r w:rsidRPr="00A01773">
        <w:rPr>
          <w:rFonts w:ascii="Aptos" w:eastAsia="MS Mincho" w:hAnsi="Aptos" w:cs="Times New Roman"/>
          <w:color w:val="505050"/>
          <w:sz w:val="30"/>
          <w:lang w:val="en-US" w:eastAsia="en-US"/>
        </w:rPr>
        <w:t>SenaAccess</w:t>
      </w:r>
      <w:proofErr w:type="spellEnd"/>
      <w:r w:rsidRPr="00A01773">
        <w:rPr>
          <w:rFonts w:ascii="Aptos" w:eastAsia="MS Mincho" w:hAnsi="Aptos" w:cs="Times New Roman"/>
          <w:color w:val="505050"/>
          <w:sz w:val="30"/>
          <w:lang w:val="en-US" w:eastAsia="en-US"/>
        </w:rPr>
        <w:t xml:space="preserve"> · </w:t>
      </w:r>
      <w:proofErr w:type="spellStart"/>
      <w:r w:rsidRPr="00A01773">
        <w:rPr>
          <w:rFonts w:ascii="Aptos" w:eastAsia="MS Mincho" w:hAnsi="Aptos" w:cs="Times New Roman"/>
          <w:color w:val="505050"/>
          <w:sz w:val="30"/>
          <w:lang w:val="en-US" w:eastAsia="en-US"/>
        </w:rPr>
        <w:t>Prueba</w:t>
      </w:r>
      <w:proofErr w:type="spellEnd"/>
      <w:r w:rsidRPr="00A01773">
        <w:rPr>
          <w:rFonts w:ascii="Aptos" w:eastAsia="MS Mincho" w:hAnsi="Aptos" w:cs="Times New Roman"/>
          <w:color w:val="505050"/>
          <w:sz w:val="30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color w:val="505050"/>
          <w:sz w:val="30"/>
          <w:lang w:val="en-US" w:eastAsia="en-US"/>
        </w:rPr>
        <w:t>bucles</w:t>
      </w:r>
      <w:proofErr w:type="spellEnd"/>
    </w:p>
    <w:p w14:paraId="4BB5A627" w14:textId="77777777" w:rsidR="00A01773" w:rsidRPr="00A01773" w:rsidRDefault="00A01773" w:rsidP="00A01773">
      <w:pPr>
        <w:spacing w:after="200" w:line="276" w:lineRule="auto"/>
        <w:jc w:val="center"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i/>
          <w:sz w:val="19"/>
          <w:lang w:val="en-US" w:eastAsia="en-US"/>
        </w:rPr>
        <w:t xml:space="preserve">ADSO – Calidad de Software | </w:t>
      </w:r>
      <w:proofErr w:type="spellStart"/>
      <w:r w:rsidRPr="00A01773">
        <w:rPr>
          <w:rFonts w:ascii="Aptos" w:eastAsia="MS Mincho" w:hAnsi="Aptos" w:cs="Times New Roman"/>
          <w:i/>
          <w:sz w:val="19"/>
          <w:lang w:val="en-US" w:eastAsia="en-US"/>
        </w:rPr>
        <w:t>Basada</w:t>
      </w:r>
      <w:proofErr w:type="spellEnd"/>
      <w:r w:rsidRPr="00A01773">
        <w:rPr>
          <w:rFonts w:ascii="Aptos" w:eastAsia="MS Mincho" w:hAnsi="Aptos" w:cs="Times New Roman"/>
          <w:i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i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i/>
          <w:sz w:val="19"/>
          <w:lang w:val="en-US" w:eastAsia="en-US"/>
        </w:rPr>
        <w:t xml:space="preserve"> el material SENA “3.2.3. </w:t>
      </w:r>
      <w:proofErr w:type="spellStart"/>
      <w:r w:rsidRPr="00A01773">
        <w:rPr>
          <w:rFonts w:ascii="Aptos" w:eastAsia="MS Mincho" w:hAnsi="Aptos" w:cs="Times New Roman"/>
          <w:i/>
          <w:sz w:val="19"/>
          <w:lang w:val="en-US" w:eastAsia="en-US"/>
        </w:rPr>
        <w:t>Prueba</w:t>
      </w:r>
      <w:proofErr w:type="spellEnd"/>
      <w:r w:rsidRPr="00A01773">
        <w:rPr>
          <w:rFonts w:ascii="Aptos" w:eastAsia="MS Mincho" w:hAnsi="Aptos" w:cs="Times New Roman"/>
          <w:i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i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i/>
          <w:sz w:val="19"/>
          <w:lang w:val="en-US" w:eastAsia="en-US"/>
        </w:rPr>
        <w:t>”</w:t>
      </w:r>
    </w:p>
    <w:p w14:paraId="12B3F1EC" w14:textId="77777777" w:rsidR="00A01773" w:rsidRPr="00A01773" w:rsidRDefault="00A01773" w:rsidP="00A01773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</w:pPr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1.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Objetivo</w:t>
      </w:r>
      <w:proofErr w:type="spellEnd"/>
    </w:p>
    <w:p w14:paraId="1C54B6B7" w14:textId="77777777" w:rsidR="00A01773" w:rsidRPr="00A01773" w:rsidRDefault="00A01773" w:rsidP="00A01773">
      <w:pPr>
        <w:spacing w:after="200" w:line="276" w:lineRule="auto"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Identificar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presentes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SenaAccess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diseñar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casos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caja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blanca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que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comprueben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sus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condiciones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entrada,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cantidad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iteraciones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límites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terminación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. La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guía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propone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cómo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ejecutar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registrar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documentar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las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; no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afirma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que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casos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hayan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sido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ejecutados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ni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que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sistema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haya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aprobado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78F244FF" w14:textId="77777777" w:rsidR="00A01773" w:rsidRPr="00A01773" w:rsidRDefault="00A01773" w:rsidP="00A01773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</w:pPr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2.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Revisión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inicial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del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repositorio</w:t>
      </w:r>
      <w:proofErr w:type="spellEnd"/>
    </w:p>
    <w:p w14:paraId="014DE586" w14:textId="77777777" w:rsidR="00A01773" w:rsidRPr="00A01773" w:rsidRDefault="00A01773" w:rsidP="00A01773">
      <w:pPr>
        <w:spacing w:after="200" w:line="276" w:lineRule="auto"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Repositorio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revisado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: https://github.com/Andres777233/SenaAccessPruebasCaja</w:t>
      </w:r>
    </w:p>
    <w:p w14:paraId="246AF4F6" w14:textId="77777777" w:rsidR="00A01773" w:rsidRPr="00A01773" w:rsidRDefault="00A01773" w:rsidP="00A01773">
      <w:pPr>
        <w:spacing w:after="200" w:line="276" w:lineRule="auto"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repositorio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corresponde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aplicación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con Laravel/PHP,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interfaz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React y un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microservicio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biométrico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documentado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Flask/Python. Para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esta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actividad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conviene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empezar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por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PHP del backend y,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después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revisar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que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existan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React 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microservicio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tbl>
      <w:tblPr>
        <w:tblStyle w:val="Sombreadoclaro-nfasis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3577"/>
        <w:gridCol w:w="2928"/>
        <w:gridCol w:w="2855"/>
      </w:tblGrid>
      <w:tr w:rsidR="00A01773" w:rsidRPr="00A01773" w14:paraId="0AF3A1D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vAlign w:val="center"/>
            <w:hideMark/>
          </w:tcPr>
          <w:p w14:paraId="36444C73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7"/>
              </w:rPr>
              <w:t>Ubicación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revisada</w:t>
            </w:r>
            <w:proofErr w:type="spellEnd"/>
          </w:p>
        </w:tc>
        <w:tc>
          <w:tcPr>
            <w:tcW w:w="3408" w:type="dxa"/>
            <w:vAlign w:val="center"/>
            <w:hideMark/>
          </w:tcPr>
          <w:p w14:paraId="753596E7" w14:textId="77777777" w:rsidR="00A01773" w:rsidRPr="00A01773" w:rsidRDefault="00A01773" w:rsidP="00A017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7"/>
              </w:rPr>
              <w:t>Bucle</w:t>
            </w:r>
            <w:proofErr w:type="spellEnd"/>
            <w:r w:rsidRPr="00A01773">
              <w:rPr>
                <w:rFonts w:ascii="Aptos" w:hAnsi="Aptos"/>
                <w:sz w:val="17"/>
              </w:rPr>
              <w:t>/</w:t>
            </w:r>
            <w:proofErr w:type="spellStart"/>
            <w:r w:rsidRPr="00A01773">
              <w:rPr>
                <w:rFonts w:ascii="Aptos" w:hAnsi="Aptos"/>
                <w:sz w:val="17"/>
              </w:rPr>
              <w:t>recorrido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observado</w:t>
            </w:r>
            <w:proofErr w:type="spellEnd"/>
          </w:p>
        </w:tc>
        <w:tc>
          <w:tcPr>
            <w:tcW w:w="3408" w:type="dxa"/>
            <w:vAlign w:val="center"/>
            <w:hideMark/>
          </w:tcPr>
          <w:p w14:paraId="23EB0A37" w14:textId="77777777" w:rsidR="00A01773" w:rsidRPr="00A01773" w:rsidRDefault="00A01773" w:rsidP="00A017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7"/>
              </w:rPr>
              <w:t>Qué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verificar</w:t>
            </w:r>
            <w:proofErr w:type="spellEnd"/>
          </w:p>
        </w:tc>
      </w:tr>
      <w:tr w:rsidR="00A01773" w:rsidRPr="00A01773" w14:paraId="2B454B1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tcBorders>
              <w:top w:val="nil"/>
              <w:bottom w:val="nil"/>
            </w:tcBorders>
            <w:vAlign w:val="center"/>
            <w:hideMark/>
          </w:tcPr>
          <w:p w14:paraId="3F94A858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7"/>
              </w:rPr>
              <w:t>app/Http/Controllers/</w:t>
            </w:r>
            <w:proofErr w:type="spellStart"/>
            <w:r w:rsidRPr="00A01773">
              <w:rPr>
                <w:rFonts w:ascii="Aptos" w:hAnsi="Aptos"/>
                <w:sz w:val="17"/>
              </w:rPr>
              <w:t>AuthController.php</w:t>
            </w:r>
            <w:proofErr w:type="spellEnd"/>
          </w:p>
        </w:tc>
        <w:tc>
          <w:tcPr>
            <w:tcW w:w="3408" w:type="dxa"/>
            <w:tcBorders>
              <w:top w:val="nil"/>
              <w:bottom w:val="nil"/>
            </w:tcBorders>
            <w:vAlign w:val="center"/>
            <w:hideMark/>
          </w:tcPr>
          <w:p w14:paraId="450B1FBF" w14:textId="77777777" w:rsidR="00A01773" w:rsidRPr="00A01773" w:rsidRDefault="00A01773" w:rsidP="00A01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7"/>
              </w:rPr>
              <w:t>for ($</w:t>
            </w:r>
            <w:proofErr w:type="spellStart"/>
            <w:r w:rsidRPr="00A01773">
              <w:rPr>
                <w:rFonts w:ascii="Aptos" w:hAnsi="Aptos"/>
                <w:sz w:val="17"/>
              </w:rPr>
              <w:t>i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= 0; $</w:t>
            </w:r>
            <w:proofErr w:type="spellStart"/>
            <w:r w:rsidRPr="00A01773">
              <w:rPr>
                <w:rFonts w:ascii="Aptos" w:hAnsi="Aptos"/>
                <w:sz w:val="17"/>
              </w:rPr>
              <w:t>i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&lt; 8; $</w:t>
            </w:r>
            <w:proofErr w:type="spellStart"/>
            <w:r w:rsidRPr="00A01773">
              <w:rPr>
                <w:rFonts w:ascii="Aptos" w:hAnsi="Aptos"/>
                <w:sz w:val="17"/>
              </w:rPr>
              <w:t>i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++) </w:t>
            </w:r>
            <w:proofErr w:type="spellStart"/>
            <w:r w:rsidRPr="00A01773">
              <w:rPr>
                <w:rFonts w:ascii="Aptos" w:hAnsi="Aptos"/>
                <w:sz w:val="17"/>
              </w:rPr>
              <w:t>en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proofErr w:type="gramStart"/>
            <w:r w:rsidRPr="00A01773">
              <w:rPr>
                <w:rFonts w:ascii="Aptos" w:hAnsi="Aptos"/>
                <w:sz w:val="17"/>
              </w:rPr>
              <w:t>generarCodigo</w:t>
            </w:r>
            <w:proofErr w:type="spellEnd"/>
            <w:r w:rsidRPr="00A01773">
              <w:rPr>
                <w:rFonts w:ascii="Aptos" w:hAnsi="Aptos"/>
                <w:sz w:val="17"/>
              </w:rPr>
              <w:t>(</w:t>
            </w:r>
            <w:proofErr w:type="gramEnd"/>
            <w:r w:rsidRPr="00A01773">
              <w:rPr>
                <w:rFonts w:ascii="Aptos" w:hAnsi="Aptos"/>
                <w:sz w:val="17"/>
              </w:rPr>
              <w:t>); foreach ($</w:t>
            </w:r>
            <w:proofErr w:type="spellStart"/>
            <w:r w:rsidRPr="00A01773">
              <w:rPr>
                <w:rFonts w:ascii="Aptos" w:hAnsi="Aptos"/>
                <w:sz w:val="17"/>
              </w:rPr>
              <w:t>dominios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as $d) </w:t>
            </w:r>
            <w:proofErr w:type="spellStart"/>
            <w:r w:rsidRPr="00A01773">
              <w:rPr>
                <w:rFonts w:ascii="Aptos" w:hAnsi="Aptos"/>
                <w:sz w:val="17"/>
              </w:rPr>
              <w:t>en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gramStart"/>
            <w:r w:rsidRPr="00A01773">
              <w:rPr>
                <w:rFonts w:ascii="Aptos" w:hAnsi="Aptos"/>
                <w:sz w:val="17"/>
              </w:rPr>
              <w:t>register(</w:t>
            </w:r>
            <w:proofErr w:type="gramEnd"/>
            <w:r w:rsidRPr="00A01773">
              <w:rPr>
                <w:rFonts w:ascii="Aptos" w:hAnsi="Aptos"/>
                <w:sz w:val="17"/>
              </w:rPr>
              <w:t>).</w:t>
            </w:r>
          </w:p>
        </w:tc>
        <w:tc>
          <w:tcPr>
            <w:tcW w:w="3408" w:type="dxa"/>
            <w:tcBorders>
              <w:top w:val="nil"/>
              <w:bottom w:val="nil"/>
            </w:tcBorders>
            <w:vAlign w:val="center"/>
            <w:hideMark/>
          </w:tcPr>
          <w:p w14:paraId="56CDABD1" w14:textId="77777777" w:rsidR="00A01773" w:rsidRPr="00A01773" w:rsidRDefault="00A01773" w:rsidP="00A01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7"/>
              </w:rPr>
              <w:t>Que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el </w:t>
            </w:r>
            <w:proofErr w:type="spellStart"/>
            <w:r w:rsidRPr="00A01773">
              <w:rPr>
                <w:rFonts w:ascii="Aptos" w:hAnsi="Aptos"/>
                <w:sz w:val="17"/>
              </w:rPr>
              <w:t>código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generado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tenga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8 </w:t>
            </w:r>
            <w:proofErr w:type="spellStart"/>
            <w:r w:rsidRPr="00A01773">
              <w:rPr>
                <w:rFonts w:ascii="Aptos" w:hAnsi="Aptos"/>
                <w:sz w:val="17"/>
              </w:rPr>
              <w:t>caracteres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; </w:t>
            </w:r>
            <w:proofErr w:type="spellStart"/>
            <w:r w:rsidRPr="00A01773">
              <w:rPr>
                <w:rFonts w:ascii="Aptos" w:hAnsi="Aptos"/>
                <w:sz w:val="17"/>
              </w:rPr>
              <w:t>que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la </w:t>
            </w:r>
            <w:proofErr w:type="spellStart"/>
            <w:r w:rsidRPr="00A01773">
              <w:rPr>
                <w:rFonts w:ascii="Aptos" w:hAnsi="Aptos"/>
                <w:sz w:val="17"/>
              </w:rPr>
              <w:t>búsqueda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de </w:t>
            </w:r>
            <w:proofErr w:type="spellStart"/>
            <w:r w:rsidRPr="00A01773">
              <w:rPr>
                <w:rFonts w:ascii="Aptos" w:hAnsi="Aptos"/>
                <w:sz w:val="17"/>
              </w:rPr>
              <w:t>dominios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se </w:t>
            </w:r>
            <w:proofErr w:type="spellStart"/>
            <w:r w:rsidRPr="00A01773">
              <w:rPr>
                <w:rFonts w:ascii="Aptos" w:hAnsi="Aptos"/>
                <w:sz w:val="17"/>
              </w:rPr>
              <w:t>detenga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cuando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corresponde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7"/>
              </w:rPr>
              <w:t>rechace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dominios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no </w:t>
            </w:r>
            <w:proofErr w:type="spellStart"/>
            <w:r w:rsidRPr="00A01773">
              <w:rPr>
                <w:rFonts w:ascii="Aptos" w:hAnsi="Aptos"/>
                <w:sz w:val="17"/>
              </w:rPr>
              <w:t>permitidos</w:t>
            </w:r>
            <w:proofErr w:type="spellEnd"/>
            <w:r w:rsidRPr="00A01773">
              <w:rPr>
                <w:rFonts w:ascii="Aptos" w:hAnsi="Aptos"/>
                <w:sz w:val="17"/>
              </w:rPr>
              <w:t>.</w:t>
            </w:r>
          </w:p>
        </w:tc>
      </w:tr>
      <w:tr w:rsidR="00A01773" w:rsidRPr="00A01773" w14:paraId="09FE9231" w14:textId="7777777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5D925C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7"/>
              </w:rPr>
              <w:t>app/Http/Controllers/</w:t>
            </w:r>
            <w:proofErr w:type="spellStart"/>
            <w:r w:rsidRPr="00A01773">
              <w:rPr>
                <w:rFonts w:ascii="Aptos" w:hAnsi="Aptos"/>
                <w:sz w:val="17"/>
              </w:rPr>
              <w:t>AdminController.php</w:t>
            </w:r>
            <w:proofErr w:type="spellEnd"/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C49C54" w14:textId="77777777" w:rsidR="00A01773" w:rsidRPr="00A01773" w:rsidRDefault="00A01773" w:rsidP="00A01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7"/>
              </w:rPr>
              <w:t xml:space="preserve">foreach </w:t>
            </w:r>
            <w:proofErr w:type="spellStart"/>
            <w:r w:rsidRPr="00A01773">
              <w:rPr>
                <w:rFonts w:ascii="Aptos" w:hAnsi="Aptos"/>
                <w:sz w:val="17"/>
              </w:rPr>
              <w:t>sobre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resultados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de </w:t>
            </w:r>
            <w:proofErr w:type="spellStart"/>
            <w:r w:rsidRPr="00A01773">
              <w:rPr>
                <w:rFonts w:ascii="Aptos" w:hAnsi="Aptos"/>
                <w:sz w:val="17"/>
              </w:rPr>
              <w:t>matrícula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7"/>
              </w:rPr>
              <w:t>enseñanza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en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proofErr w:type="gramStart"/>
            <w:r w:rsidRPr="00A01773">
              <w:rPr>
                <w:rFonts w:ascii="Aptos" w:hAnsi="Aptos"/>
                <w:sz w:val="17"/>
              </w:rPr>
              <w:t>presentes</w:t>
            </w:r>
            <w:proofErr w:type="spellEnd"/>
            <w:r w:rsidRPr="00A01773">
              <w:rPr>
                <w:rFonts w:ascii="Aptos" w:hAnsi="Aptos"/>
                <w:sz w:val="17"/>
              </w:rPr>
              <w:t>(</w:t>
            </w:r>
            <w:proofErr w:type="gramEnd"/>
            <w:r w:rsidRPr="00A01773">
              <w:rPr>
                <w:rFonts w:ascii="Aptos" w:hAnsi="Aptos"/>
                <w:sz w:val="17"/>
              </w:rPr>
              <w:t>).</w:t>
            </w:r>
          </w:p>
        </w:tc>
        <w:tc>
          <w:tcPr>
            <w:tcW w:w="340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AE123E" w14:textId="77777777" w:rsidR="00A01773" w:rsidRPr="00A01773" w:rsidRDefault="00A01773" w:rsidP="00A01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7"/>
              </w:rPr>
              <w:t>Que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cada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fila se </w:t>
            </w:r>
            <w:proofErr w:type="spellStart"/>
            <w:r w:rsidRPr="00A01773">
              <w:rPr>
                <w:rFonts w:ascii="Aptos" w:hAnsi="Aptos"/>
                <w:sz w:val="17"/>
              </w:rPr>
              <w:t>procese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, </w:t>
            </w:r>
            <w:proofErr w:type="spellStart"/>
            <w:r w:rsidRPr="00A01773">
              <w:rPr>
                <w:rFonts w:ascii="Aptos" w:hAnsi="Aptos"/>
                <w:sz w:val="17"/>
              </w:rPr>
              <w:t>que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no </w:t>
            </w:r>
            <w:proofErr w:type="spellStart"/>
            <w:r w:rsidRPr="00A01773">
              <w:rPr>
                <w:rFonts w:ascii="Aptos" w:hAnsi="Aptos"/>
                <w:sz w:val="17"/>
              </w:rPr>
              <w:t>haya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usuarios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duplicados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en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el </w:t>
            </w:r>
            <w:proofErr w:type="spellStart"/>
            <w:r w:rsidRPr="00A01773">
              <w:rPr>
                <w:rFonts w:ascii="Aptos" w:hAnsi="Aptos"/>
                <w:sz w:val="17"/>
              </w:rPr>
              <w:t>mapa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7"/>
              </w:rPr>
              <w:t>que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una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lista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vacía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no </w:t>
            </w:r>
            <w:proofErr w:type="spellStart"/>
            <w:r w:rsidRPr="00A01773">
              <w:rPr>
                <w:rFonts w:ascii="Aptos" w:hAnsi="Aptos"/>
                <w:sz w:val="17"/>
              </w:rPr>
              <w:t>produzca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errores</w:t>
            </w:r>
            <w:proofErr w:type="spellEnd"/>
            <w:r w:rsidRPr="00A01773">
              <w:rPr>
                <w:rFonts w:ascii="Aptos" w:hAnsi="Aptos"/>
                <w:sz w:val="17"/>
              </w:rPr>
              <w:t>.</w:t>
            </w:r>
          </w:p>
        </w:tc>
      </w:tr>
      <w:tr w:rsidR="00A01773" w:rsidRPr="00A01773" w14:paraId="374BC0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8" w:type="dxa"/>
            <w:tcBorders>
              <w:top w:val="nil"/>
              <w:bottom w:val="single" w:sz="8" w:space="0" w:color="4F81BD" w:themeColor="accent1"/>
            </w:tcBorders>
            <w:vAlign w:val="center"/>
            <w:hideMark/>
          </w:tcPr>
          <w:p w14:paraId="063B2816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7"/>
              </w:rPr>
              <w:t>tests/Feature/</w:t>
            </w:r>
            <w:proofErr w:type="spellStart"/>
            <w:r w:rsidRPr="00A01773">
              <w:rPr>
                <w:rFonts w:ascii="Aptos" w:hAnsi="Aptos"/>
                <w:sz w:val="17"/>
              </w:rPr>
              <w:t>ParidadTest.php</w:t>
            </w:r>
            <w:proofErr w:type="spellEnd"/>
          </w:p>
        </w:tc>
        <w:tc>
          <w:tcPr>
            <w:tcW w:w="3408" w:type="dxa"/>
            <w:tcBorders>
              <w:top w:val="nil"/>
              <w:bottom w:val="single" w:sz="8" w:space="0" w:color="4F81BD" w:themeColor="accent1"/>
            </w:tcBorders>
            <w:vAlign w:val="center"/>
            <w:hideMark/>
          </w:tcPr>
          <w:p w14:paraId="267D9602" w14:textId="77777777" w:rsidR="00A01773" w:rsidRPr="00A01773" w:rsidRDefault="00A01773" w:rsidP="00A01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7"/>
              </w:rPr>
              <w:t xml:space="preserve">foreach </w:t>
            </w:r>
            <w:proofErr w:type="spellStart"/>
            <w:r w:rsidRPr="00A01773">
              <w:rPr>
                <w:rFonts w:ascii="Aptos" w:hAnsi="Aptos"/>
                <w:sz w:val="17"/>
              </w:rPr>
              <w:t>en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proofErr w:type="gramStart"/>
            <w:r w:rsidRPr="00A01773">
              <w:rPr>
                <w:rFonts w:ascii="Aptos" w:hAnsi="Aptos"/>
                <w:sz w:val="17"/>
              </w:rPr>
              <w:t>tearDown</w:t>
            </w:r>
            <w:proofErr w:type="spellEnd"/>
            <w:r w:rsidRPr="00A01773">
              <w:rPr>
                <w:rFonts w:ascii="Aptos" w:hAnsi="Aptos"/>
                <w:sz w:val="17"/>
              </w:rPr>
              <w:t>(</w:t>
            </w:r>
            <w:proofErr w:type="gramEnd"/>
            <w:r w:rsidRPr="00A01773">
              <w:rPr>
                <w:rFonts w:ascii="Aptos" w:hAnsi="Aptos"/>
                <w:sz w:val="17"/>
              </w:rPr>
              <w:t xml:space="preserve">) para </w:t>
            </w:r>
            <w:proofErr w:type="spellStart"/>
            <w:r w:rsidRPr="00A01773">
              <w:rPr>
                <w:rFonts w:ascii="Aptos" w:hAnsi="Aptos"/>
                <w:sz w:val="17"/>
              </w:rPr>
              <w:t>limpiar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usuarios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creados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; foreach </w:t>
            </w:r>
            <w:proofErr w:type="spellStart"/>
            <w:r w:rsidRPr="00A01773">
              <w:rPr>
                <w:rFonts w:ascii="Aptos" w:hAnsi="Aptos"/>
                <w:sz w:val="17"/>
              </w:rPr>
              <w:t>sobre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la </w:t>
            </w:r>
            <w:proofErr w:type="spellStart"/>
            <w:r w:rsidRPr="00A01773">
              <w:rPr>
                <w:rFonts w:ascii="Aptos" w:hAnsi="Aptos"/>
                <w:sz w:val="17"/>
              </w:rPr>
              <w:t>respuesta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de </w:t>
            </w:r>
            <w:proofErr w:type="spellStart"/>
            <w:r w:rsidRPr="00A01773">
              <w:rPr>
                <w:rFonts w:ascii="Aptos" w:hAnsi="Aptos"/>
                <w:sz w:val="17"/>
              </w:rPr>
              <w:t>presentes</w:t>
            </w:r>
            <w:proofErr w:type="spellEnd"/>
            <w:r w:rsidRPr="00A01773">
              <w:rPr>
                <w:rFonts w:ascii="Aptos" w:hAnsi="Aptos"/>
                <w:sz w:val="17"/>
              </w:rPr>
              <w:t>.</w:t>
            </w:r>
          </w:p>
        </w:tc>
        <w:tc>
          <w:tcPr>
            <w:tcW w:w="3408" w:type="dxa"/>
            <w:tcBorders>
              <w:top w:val="nil"/>
              <w:bottom w:val="single" w:sz="8" w:space="0" w:color="4F81BD" w:themeColor="accent1"/>
            </w:tcBorders>
            <w:vAlign w:val="center"/>
            <w:hideMark/>
          </w:tcPr>
          <w:p w14:paraId="3AF07F2D" w14:textId="77777777" w:rsidR="00A01773" w:rsidRPr="00A01773" w:rsidRDefault="00A01773" w:rsidP="00A01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7"/>
              </w:rPr>
              <w:t>Que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se </w:t>
            </w:r>
            <w:proofErr w:type="spellStart"/>
            <w:r w:rsidRPr="00A01773">
              <w:rPr>
                <w:rFonts w:ascii="Aptos" w:hAnsi="Aptos"/>
                <w:sz w:val="17"/>
              </w:rPr>
              <w:t>limpien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todos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los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datos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de </w:t>
            </w:r>
            <w:proofErr w:type="spellStart"/>
            <w:r w:rsidRPr="00A01773">
              <w:rPr>
                <w:rFonts w:ascii="Aptos" w:hAnsi="Aptos"/>
                <w:sz w:val="17"/>
              </w:rPr>
              <w:t>prueba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7"/>
              </w:rPr>
              <w:t>que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cada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fila </w:t>
            </w:r>
            <w:proofErr w:type="spellStart"/>
            <w:r w:rsidRPr="00A01773">
              <w:rPr>
                <w:rFonts w:ascii="Aptos" w:hAnsi="Aptos"/>
                <w:sz w:val="17"/>
              </w:rPr>
              <w:t>retornada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contenga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7"/>
              </w:rPr>
              <w:t>los</w:t>
            </w:r>
            <w:proofErr w:type="spellEnd"/>
            <w:r w:rsidRPr="00A01773">
              <w:rPr>
                <w:rFonts w:ascii="Aptos" w:hAnsi="Aptos"/>
                <w:sz w:val="17"/>
              </w:rPr>
              <w:t xml:space="preserve"> campos </w:t>
            </w:r>
            <w:proofErr w:type="spellStart"/>
            <w:r w:rsidRPr="00A01773">
              <w:rPr>
                <w:rFonts w:ascii="Aptos" w:hAnsi="Aptos"/>
                <w:sz w:val="17"/>
              </w:rPr>
              <w:t>esperados</w:t>
            </w:r>
            <w:proofErr w:type="spellEnd"/>
            <w:r w:rsidRPr="00A01773">
              <w:rPr>
                <w:rFonts w:ascii="Aptos" w:hAnsi="Aptos"/>
                <w:sz w:val="17"/>
              </w:rPr>
              <w:t>.</w:t>
            </w:r>
          </w:p>
        </w:tc>
      </w:tr>
    </w:tbl>
    <w:p w14:paraId="70336847" w14:textId="77777777" w:rsidR="00A01773" w:rsidRPr="00A01773" w:rsidRDefault="00A01773" w:rsidP="00A01773">
      <w:pPr>
        <w:spacing w:after="200" w:line="276" w:lineRule="auto"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Nota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alcance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: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esta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lista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es un punto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partida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obtenido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revisión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parcial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código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no un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inventario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exhaustivo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. Antes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cerrar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informe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buscar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también for, foreach, while y </w:t>
      </w:r>
      <w:proofErr w:type="gramStart"/>
      <w:r w:rsidRPr="00A01773">
        <w:rPr>
          <w:rFonts w:ascii="Aptos" w:eastAsia="MS Mincho" w:hAnsi="Aptos" w:cs="Times New Roman"/>
          <w:sz w:val="19"/>
          <w:lang w:val="en-US" w:eastAsia="en-US"/>
        </w:rPr>
        <w:t>do</w:t>
      </w:r>
      <w:proofErr w:type="gram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...while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app/, resources/ y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microservicio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Python,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si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está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disponible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repositorio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otro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repositorio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7F346540" w14:textId="77777777" w:rsidR="00A01773" w:rsidRPr="00A01773" w:rsidRDefault="00A01773" w:rsidP="00A01773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</w:pPr>
      <w:proofErr w:type="gram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3. ¿</w:t>
      </w:r>
      <w:proofErr w:type="spellStart"/>
      <w:proofErr w:type="gram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Qué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técnica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de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prueba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aplicar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?</w:t>
      </w:r>
    </w:p>
    <w:p w14:paraId="181D3307" w14:textId="77777777" w:rsidR="00A01773" w:rsidRPr="00A01773" w:rsidRDefault="00A01773" w:rsidP="00A01773">
      <w:pPr>
        <w:spacing w:after="200" w:line="276" w:lineRule="auto"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El PDF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entregado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gramStart"/>
      <w:r w:rsidRPr="00A01773">
        <w:rPr>
          <w:rFonts w:ascii="Aptos" w:eastAsia="MS Mincho" w:hAnsi="Aptos" w:cs="Times New Roman"/>
          <w:sz w:val="19"/>
          <w:lang w:val="en-US" w:eastAsia="en-US"/>
        </w:rPr>
        <w:t>define</w:t>
      </w:r>
      <w:proofErr w:type="gram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cuatro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clases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recomienda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estas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estrategias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:</w:t>
      </w:r>
    </w:p>
    <w:p w14:paraId="333B40E0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 xml:space="preserve"> simples: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Aplicar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conjunto de Beizer: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saltar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(0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iteraciones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), pasar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vez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pasar dos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veces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pasar j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veces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con j&lt;n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probar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n−1, n y n+1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iteraciones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cuando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diseño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permita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controlar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límite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0334A719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>anidados</w:t>
      </w:r>
      <w:proofErr w:type="spellEnd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 xml:space="preserve">: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Empezar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por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más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interior;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mantener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exteriores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valores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mínimos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.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Después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avanzar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hacia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fuera,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dejando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interiores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valores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típicos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15FB15C5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>concatenados</w:t>
      </w:r>
      <w:proofErr w:type="spellEnd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 xml:space="preserve">: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Probar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cada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como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simple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si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son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independientes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. Si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segundo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depende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contador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resultado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del primero,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aplicar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enfoque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anidados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5C7ED612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 xml:space="preserve"> no </w:t>
      </w:r>
      <w:proofErr w:type="spellStart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>estructurados</w:t>
      </w:r>
      <w:proofErr w:type="spellEnd"/>
      <w:r w:rsidRPr="00A01773">
        <w:rPr>
          <w:rFonts w:ascii="Aptos" w:eastAsia="MS Mincho" w:hAnsi="Aptos" w:cs="Times New Roman"/>
          <w:b/>
          <w:sz w:val="19"/>
          <w:lang w:val="en-US" w:eastAsia="en-US"/>
        </w:rPr>
        <w:t xml:space="preserve">: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Documentar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dificultad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control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recomendar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rediseño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estructurado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; no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forzar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batería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poco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fiable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08E76787" w14:textId="77777777" w:rsidR="00A01773" w:rsidRPr="00A01773" w:rsidRDefault="00A01773" w:rsidP="00A01773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</w:pPr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lastRenderedPageBreak/>
        <w:t xml:space="preserve">4. Casos de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prueba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propuestos</w:t>
      </w:r>
      <w:proofErr w:type="spellEnd"/>
    </w:p>
    <w:p w14:paraId="307B6A9B" w14:textId="77777777" w:rsidR="00A01773" w:rsidRPr="00A01773" w:rsidRDefault="00A01773" w:rsidP="00A01773">
      <w:pPr>
        <w:spacing w:after="200" w:line="276" w:lineRule="auto"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Los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siguientes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casos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son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propuestas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iniciales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.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Ajusta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precondiciones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resultados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con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código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exacto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entorno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tbl>
      <w:tblPr>
        <w:tblStyle w:val="Tablaconcuadrcula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418"/>
        <w:gridCol w:w="1593"/>
        <w:gridCol w:w="1596"/>
        <w:gridCol w:w="1634"/>
        <w:gridCol w:w="1565"/>
        <w:gridCol w:w="1544"/>
      </w:tblGrid>
      <w:tr w:rsidR="00A01773" w:rsidRPr="00A01773" w14:paraId="4E2492DC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57781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>ID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65660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>Elemento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C516E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 xml:space="preserve">Datos / </w:t>
            </w:r>
            <w:proofErr w:type="spellStart"/>
            <w:r w:rsidRPr="00A01773">
              <w:rPr>
                <w:rFonts w:ascii="Aptos" w:hAnsi="Aptos"/>
                <w:sz w:val="19"/>
              </w:rPr>
              <w:t>condición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B76A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Ejecución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517CD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Resultado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esperado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F973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Resultado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real</w:t>
            </w:r>
          </w:p>
        </w:tc>
      </w:tr>
      <w:tr w:rsidR="00A01773" w:rsidRPr="00A01773" w14:paraId="4AA326EE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2D2D8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BUC-01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F88E8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proofErr w:type="gramStart"/>
            <w:r w:rsidRPr="00A01773">
              <w:rPr>
                <w:rFonts w:ascii="Aptos" w:hAnsi="Aptos"/>
                <w:sz w:val="14"/>
              </w:rPr>
              <w:t>generarCodigo</w:t>
            </w:r>
            <w:proofErr w:type="spellEnd"/>
            <w:r w:rsidRPr="00A01773">
              <w:rPr>
                <w:rFonts w:ascii="Aptos" w:hAnsi="Aptos"/>
                <w:sz w:val="14"/>
              </w:rPr>
              <w:t>(</w:t>
            </w:r>
            <w:proofErr w:type="gramEnd"/>
            <w:r w:rsidRPr="00A01773">
              <w:rPr>
                <w:rFonts w:ascii="Aptos" w:hAnsi="Aptos"/>
                <w:sz w:val="14"/>
              </w:rPr>
              <w:t>)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3D710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Bucle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for de 8 </w:t>
            </w:r>
            <w:proofErr w:type="spellStart"/>
            <w:r w:rsidRPr="00A01773">
              <w:rPr>
                <w:rFonts w:ascii="Aptos" w:hAnsi="Aptos"/>
                <w:sz w:val="14"/>
              </w:rPr>
              <w:t>iteraciones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7626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Invocar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la </w:t>
            </w:r>
            <w:proofErr w:type="spellStart"/>
            <w:r w:rsidRPr="00A01773">
              <w:rPr>
                <w:rFonts w:ascii="Aptos" w:hAnsi="Aptos"/>
                <w:sz w:val="14"/>
              </w:rPr>
              <w:t>generación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muchas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veces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en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pruebas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controladas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77B06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Cada </w:t>
            </w:r>
            <w:proofErr w:type="spellStart"/>
            <w:r w:rsidRPr="00A01773">
              <w:rPr>
                <w:rFonts w:ascii="Aptos" w:hAnsi="Aptos"/>
                <w:sz w:val="14"/>
              </w:rPr>
              <w:t>código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tiene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exactamente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8 </w:t>
            </w:r>
            <w:proofErr w:type="spellStart"/>
            <w:r w:rsidRPr="00A01773">
              <w:rPr>
                <w:rFonts w:ascii="Aptos" w:hAnsi="Aptos"/>
                <w:sz w:val="14"/>
              </w:rPr>
              <w:t>caracteres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4"/>
              </w:rPr>
              <w:t>usa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el </w:t>
            </w:r>
            <w:proofErr w:type="spellStart"/>
            <w:r w:rsidRPr="00A01773">
              <w:rPr>
                <w:rFonts w:ascii="Aptos" w:hAnsi="Aptos"/>
                <w:sz w:val="14"/>
              </w:rPr>
              <w:t>alfabeto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permitido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792AF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Pendiente</w:t>
            </w:r>
            <w:proofErr w:type="spellEnd"/>
          </w:p>
        </w:tc>
      </w:tr>
      <w:tr w:rsidR="00A01773" w:rsidRPr="00A01773" w14:paraId="3B2C1656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94CC1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BUC-02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26F38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proofErr w:type="gramStart"/>
            <w:r w:rsidRPr="00A01773">
              <w:rPr>
                <w:rFonts w:ascii="Aptos" w:hAnsi="Aptos"/>
                <w:sz w:val="14"/>
              </w:rPr>
              <w:t>generarCodigo</w:t>
            </w:r>
            <w:proofErr w:type="spellEnd"/>
            <w:r w:rsidRPr="00A01773">
              <w:rPr>
                <w:rFonts w:ascii="Aptos" w:hAnsi="Aptos"/>
                <w:sz w:val="14"/>
              </w:rPr>
              <w:t>(</w:t>
            </w:r>
            <w:proofErr w:type="gramEnd"/>
            <w:r w:rsidRPr="00A01773">
              <w:rPr>
                <w:rFonts w:ascii="Aptos" w:hAnsi="Aptos"/>
                <w:sz w:val="14"/>
              </w:rPr>
              <w:t>)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1686D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Límite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n=8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FD019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Inspeccionar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el </w:t>
            </w:r>
            <w:proofErr w:type="spellStart"/>
            <w:r w:rsidRPr="00A01773">
              <w:rPr>
                <w:rFonts w:ascii="Aptos" w:hAnsi="Aptos"/>
                <w:sz w:val="14"/>
              </w:rPr>
              <w:t>contador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4"/>
              </w:rPr>
              <w:t>comprobar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que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empieza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en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0 y termina </w:t>
            </w:r>
            <w:proofErr w:type="spellStart"/>
            <w:r w:rsidRPr="00A01773">
              <w:rPr>
                <w:rFonts w:ascii="Aptos" w:hAnsi="Aptos"/>
                <w:sz w:val="14"/>
              </w:rPr>
              <w:t>cuando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i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llega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gramStart"/>
            <w:r w:rsidRPr="00A01773">
              <w:rPr>
                <w:rFonts w:ascii="Aptos" w:hAnsi="Aptos"/>
                <w:sz w:val="14"/>
              </w:rPr>
              <w:t>a</w:t>
            </w:r>
            <w:proofErr w:type="gramEnd"/>
            <w:r w:rsidRPr="00A01773">
              <w:rPr>
                <w:rFonts w:ascii="Aptos" w:hAnsi="Aptos"/>
                <w:sz w:val="14"/>
              </w:rPr>
              <w:t xml:space="preserve"> 8.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F3942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El </w:t>
            </w:r>
            <w:proofErr w:type="spellStart"/>
            <w:r w:rsidRPr="00A01773">
              <w:rPr>
                <w:rFonts w:ascii="Aptos" w:hAnsi="Aptos"/>
                <w:sz w:val="14"/>
              </w:rPr>
              <w:t>cuerpo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se </w:t>
            </w:r>
            <w:proofErr w:type="spellStart"/>
            <w:r w:rsidRPr="00A01773">
              <w:rPr>
                <w:rFonts w:ascii="Aptos" w:hAnsi="Aptos"/>
                <w:sz w:val="14"/>
              </w:rPr>
              <w:t>ejecuta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8 </w:t>
            </w:r>
            <w:proofErr w:type="spellStart"/>
            <w:r w:rsidRPr="00A01773">
              <w:rPr>
                <w:rFonts w:ascii="Aptos" w:hAnsi="Aptos"/>
                <w:sz w:val="14"/>
              </w:rPr>
              <w:t>veces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: </w:t>
            </w:r>
            <w:proofErr w:type="spellStart"/>
            <w:r w:rsidRPr="00A01773">
              <w:rPr>
                <w:rFonts w:ascii="Aptos" w:hAnsi="Aptos"/>
                <w:sz w:val="14"/>
              </w:rPr>
              <w:t>i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=0…7; no se </w:t>
            </w:r>
            <w:proofErr w:type="spellStart"/>
            <w:r w:rsidRPr="00A01773">
              <w:rPr>
                <w:rFonts w:ascii="Aptos" w:hAnsi="Aptos"/>
                <w:sz w:val="14"/>
              </w:rPr>
              <w:t>agrega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un </w:t>
            </w:r>
            <w:proofErr w:type="spellStart"/>
            <w:r w:rsidRPr="00A01773">
              <w:rPr>
                <w:rFonts w:ascii="Aptos" w:hAnsi="Aptos"/>
                <w:sz w:val="14"/>
              </w:rPr>
              <w:t>noveno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carácter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45B36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Pendiente</w:t>
            </w:r>
            <w:proofErr w:type="spellEnd"/>
          </w:p>
        </w:tc>
      </w:tr>
      <w:tr w:rsidR="00A01773" w:rsidRPr="00A01773" w14:paraId="4C5AD950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1B46A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BUC-03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11D0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gramStart"/>
            <w:r w:rsidRPr="00A01773">
              <w:rPr>
                <w:rFonts w:ascii="Aptos" w:hAnsi="Aptos"/>
                <w:sz w:val="14"/>
              </w:rPr>
              <w:t>register(</w:t>
            </w:r>
            <w:proofErr w:type="gramEnd"/>
            <w:r w:rsidRPr="00A01773">
              <w:rPr>
                <w:rFonts w:ascii="Aptos" w:hAnsi="Aptos"/>
                <w:sz w:val="14"/>
              </w:rPr>
              <w:t xml:space="preserve">): foreach </w:t>
            </w:r>
            <w:proofErr w:type="spellStart"/>
            <w:r w:rsidRPr="00A01773">
              <w:rPr>
                <w:rFonts w:ascii="Aptos" w:hAnsi="Aptos"/>
                <w:sz w:val="14"/>
              </w:rPr>
              <w:t>dominios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F2117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Correo con </w:t>
            </w:r>
            <w:proofErr w:type="spellStart"/>
            <w:r w:rsidRPr="00A01773">
              <w:rPr>
                <w:rFonts w:ascii="Aptos" w:hAnsi="Aptos"/>
                <w:sz w:val="14"/>
              </w:rPr>
              <w:t>dominio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permitido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568F6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Enviar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un </w:t>
            </w:r>
            <w:proofErr w:type="spellStart"/>
            <w:r w:rsidRPr="00A01773">
              <w:rPr>
                <w:rFonts w:ascii="Aptos" w:hAnsi="Aptos"/>
                <w:sz w:val="14"/>
              </w:rPr>
              <w:t>registro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gramStart"/>
            <w:r w:rsidRPr="00A01773">
              <w:rPr>
                <w:rFonts w:ascii="Aptos" w:hAnsi="Aptos"/>
                <w:sz w:val="14"/>
              </w:rPr>
              <w:t>con @gmail.com, @hotmail.com, @</w:t>
            </w:r>
            <w:proofErr w:type="gramEnd"/>
            <w:r w:rsidRPr="00A01773">
              <w:rPr>
                <w:rFonts w:ascii="Aptos" w:hAnsi="Aptos"/>
                <w:sz w:val="14"/>
              </w:rPr>
              <w:t xml:space="preserve">outlook.com </w:t>
            </w:r>
            <w:proofErr w:type="gramStart"/>
            <w:r w:rsidRPr="00A01773">
              <w:rPr>
                <w:rFonts w:ascii="Aptos" w:hAnsi="Aptos"/>
                <w:sz w:val="14"/>
              </w:rPr>
              <w:t>y @</w:t>
            </w:r>
            <w:proofErr w:type="gramEnd"/>
            <w:r w:rsidRPr="00A01773">
              <w:rPr>
                <w:rFonts w:ascii="Aptos" w:hAnsi="Aptos"/>
                <w:sz w:val="14"/>
              </w:rPr>
              <w:t>soy.sena.edu.co (</w:t>
            </w:r>
            <w:proofErr w:type="spellStart"/>
            <w:r w:rsidRPr="00A01773">
              <w:rPr>
                <w:rFonts w:ascii="Aptos" w:hAnsi="Aptos"/>
                <w:sz w:val="14"/>
              </w:rPr>
              <w:t>en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casos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separados</w:t>
            </w:r>
            <w:proofErr w:type="spellEnd"/>
            <w:r w:rsidRPr="00A01773">
              <w:rPr>
                <w:rFonts w:ascii="Aptos" w:hAnsi="Aptos"/>
                <w:sz w:val="14"/>
              </w:rPr>
              <w:t>).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989E14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Cada </w:t>
            </w:r>
            <w:proofErr w:type="spellStart"/>
            <w:r w:rsidRPr="00A01773">
              <w:rPr>
                <w:rFonts w:ascii="Aptos" w:hAnsi="Aptos"/>
                <w:sz w:val="14"/>
              </w:rPr>
              <w:t>dominio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permitido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supera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esta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validación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de </w:t>
            </w:r>
            <w:proofErr w:type="spellStart"/>
            <w:r w:rsidRPr="00A01773">
              <w:rPr>
                <w:rFonts w:ascii="Aptos" w:hAnsi="Aptos"/>
                <w:sz w:val="14"/>
              </w:rPr>
              <w:t>dominio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530B9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Pendiente</w:t>
            </w:r>
            <w:proofErr w:type="spellEnd"/>
          </w:p>
        </w:tc>
      </w:tr>
      <w:tr w:rsidR="00A01773" w:rsidRPr="00A01773" w14:paraId="543CE339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F9D11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BUC-04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96833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gramStart"/>
            <w:r w:rsidRPr="00A01773">
              <w:rPr>
                <w:rFonts w:ascii="Aptos" w:hAnsi="Aptos"/>
                <w:sz w:val="14"/>
              </w:rPr>
              <w:t>register(</w:t>
            </w:r>
            <w:proofErr w:type="gramEnd"/>
            <w:r w:rsidRPr="00A01773">
              <w:rPr>
                <w:rFonts w:ascii="Aptos" w:hAnsi="Aptos"/>
                <w:sz w:val="14"/>
              </w:rPr>
              <w:t xml:space="preserve">): foreach </w:t>
            </w:r>
            <w:proofErr w:type="spellStart"/>
            <w:r w:rsidRPr="00A01773">
              <w:rPr>
                <w:rFonts w:ascii="Aptos" w:hAnsi="Aptos"/>
                <w:sz w:val="14"/>
              </w:rPr>
              <w:t>dominios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F29E5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Dominio no </w:t>
            </w:r>
            <w:proofErr w:type="spellStart"/>
            <w:r w:rsidRPr="00A01773">
              <w:rPr>
                <w:rFonts w:ascii="Aptos" w:hAnsi="Aptos"/>
                <w:sz w:val="14"/>
              </w:rPr>
              <w:t>permitido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706F7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Intentar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registro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con un </w:t>
            </w:r>
            <w:proofErr w:type="spellStart"/>
            <w:r w:rsidRPr="00A01773">
              <w:rPr>
                <w:rFonts w:ascii="Aptos" w:hAnsi="Aptos"/>
                <w:sz w:val="14"/>
              </w:rPr>
              <w:t>dominio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diferente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30439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Respuesta de </w:t>
            </w:r>
            <w:proofErr w:type="spellStart"/>
            <w:r w:rsidRPr="00A01773">
              <w:rPr>
                <w:rFonts w:ascii="Aptos" w:hAnsi="Aptos"/>
                <w:sz w:val="14"/>
              </w:rPr>
              <w:t>validación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422 y </w:t>
            </w:r>
            <w:proofErr w:type="spellStart"/>
            <w:r w:rsidRPr="00A01773">
              <w:rPr>
                <w:rFonts w:ascii="Aptos" w:hAnsi="Aptos"/>
                <w:sz w:val="14"/>
              </w:rPr>
              <w:t>mensaje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de </w:t>
            </w:r>
            <w:proofErr w:type="spellStart"/>
            <w:r w:rsidRPr="00A01773">
              <w:rPr>
                <w:rFonts w:ascii="Aptos" w:hAnsi="Aptos"/>
                <w:sz w:val="14"/>
              </w:rPr>
              <w:t>dominio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no </w:t>
            </w:r>
            <w:proofErr w:type="spellStart"/>
            <w:r w:rsidRPr="00A01773">
              <w:rPr>
                <w:rFonts w:ascii="Aptos" w:hAnsi="Aptos"/>
                <w:sz w:val="14"/>
              </w:rPr>
              <w:t>permitido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5FE62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Pendiente</w:t>
            </w:r>
            <w:proofErr w:type="spellEnd"/>
          </w:p>
        </w:tc>
      </w:tr>
      <w:tr w:rsidR="00A01773" w:rsidRPr="00A01773" w14:paraId="3BB30466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5D1A8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BUC-05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8EC9B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proofErr w:type="gramStart"/>
            <w:r w:rsidRPr="00A01773">
              <w:rPr>
                <w:rFonts w:ascii="Aptos" w:hAnsi="Aptos"/>
                <w:sz w:val="14"/>
              </w:rPr>
              <w:t>presentes</w:t>
            </w:r>
            <w:proofErr w:type="spellEnd"/>
            <w:r w:rsidRPr="00A01773">
              <w:rPr>
                <w:rFonts w:ascii="Aptos" w:hAnsi="Aptos"/>
                <w:sz w:val="14"/>
              </w:rPr>
              <w:t>(</w:t>
            </w:r>
            <w:proofErr w:type="gramEnd"/>
            <w:r w:rsidRPr="00A01773">
              <w:rPr>
                <w:rFonts w:ascii="Aptos" w:hAnsi="Aptos"/>
                <w:sz w:val="14"/>
              </w:rPr>
              <w:t xml:space="preserve">): foreach de </w:t>
            </w:r>
            <w:proofErr w:type="spellStart"/>
            <w:r w:rsidRPr="00A01773">
              <w:rPr>
                <w:rFonts w:ascii="Aptos" w:hAnsi="Aptos"/>
                <w:sz w:val="14"/>
              </w:rPr>
              <w:t>matrícula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B03B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0 </w:t>
            </w:r>
            <w:proofErr w:type="spellStart"/>
            <w:r w:rsidRPr="00A01773">
              <w:rPr>
                <w:rFonts w:ascii="Aptos" w:hAnsi="Aptos"/>
                <w:sz w:val="14"/>
              </w:rPr>
              <w:t>filas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de </w:t>
            </w:r>
            <w:proofErr w:type="spellStart"/>
            <w:r w:rsidRPr="00A01773">
              <w:rPr>
                <w:rFonts w:ascii="Aptos" w:hAnsi="Aptos"/>
                <w:sz w:val="14"/>
              </w:rPr>
              <w:t>matrícula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A8A91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Preparar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usuario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presente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sin </w:t>
            </w:r>
            <w:proofErr w:type="spellStart"/>
            <w:r w:rsidRPr="00A01773">
              <w:rPr>
                <w:rFonts w:ascii="Aptos" w:hAnsi="Aptos"/>
                <w:sz w:val="14"/>
              </w:rPr>
              <w:t>relación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ambiente_aprendiz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2D349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La </w:t>
            </w:r>
            <w:proofErr w:type="spellStart"/>
            <w:r w:rsidRPr="00A01773">
              <w:rPr>
                <w:rFonts w:ascii="Aptos" w:hAnsi="Aptos"/>
                <w:sz w:val="14"/>
              </w:rPr>
              <w:t>respuesta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no </w:t>
            </w:r>
            <w:proofErr w:type="spellStart"/>
            <w:r w:rsidRPr="00A01773">
              <w:rPr>
                <w:rFonts w:ascii="Aptos" w:hAnsi="Aptos"/>
                <w:sz w:val="14"/>
              </w:rPr>
              <w:t>falla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; </w:t>
            </w:r>
            <w:proofErr w:type="spellStart"/>
            <w:r w:rsidRPr="00A01773">
              <w:rPr>
                <w:rFonts w:ascii="Aptos" w:hAnsi="Aptos"/>
                <w:sz w:val="14"/>
              </w:rPr>
              <w:t>ambiente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queda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null </w:t>
            </w:r>
            <w:proofErr w:type="spellStart"/>
            <w:r w:rsidRPr="00A01773">
              <w:rPr>
                <w:rFonts w:ascii="Aptos" w:hAnsi="Aptos"/>
                <w:sz w:val="14"/>
              </w:rPr>
              <w:t>si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tampoco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hay </w:t>
            </w:r>
            <w:proofErr w:type="spellStart"/>
            <w:r w:rsidRPr="00A01773">
              <w:rPr>
                <w:rFonts w:ascii="Aptos" w:hAnsi="Aptos"/>
                <w:sz w:val="14"/>
              </w:rPr>
              <w:t>enseñanza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0860A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Pendiente</w:t>
            </w:r>
            <w:proofErr w:type="spellEnd"/>
          </w:p>
        </w:tc>
      </w:tr>
      <w:tr w:rsidR="00A01773" w:rsidRPr="00A01773" w14:paraId="16EB6F7D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CA3EE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BUC-06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9CA5D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proofErr w:type="gramStart"/>
            <w:r w:rsidRPr="00A01773">
              <w:rPr>
                <w:rFonts w:ascii="Aptos" w:hAnsi="Aptos"/>
                <w:sz w:val="14"/>
              </w:rPr>
              <w:t>presentes</w:t>
            </w:r>
            <w:proofErr w:type="spellEnd"/>
            <w:r w:rsidRPr="00A01773">
              <w:rPr>
                <w:rFonts w:ascii="Aptos" w:hAnsi="Aptos"/>
                <w:sz w:val="14"/>
              </w:rPr>
              <w:t>(</w:t>
            </w:r>
            <w:proofErr w:type="gramEnd"/>
            <w:r w:rsidRPr="00A01773">
              <w:rPr>
                <w:rFonts w:ascii="Aptos" w:hAnsi="Aptos"/>
                <w:sz w:val="14"/>
              </w:rPr>
              <w:t xml:space="preserve">): foreach de </w:t>
            </w:r>
            <w:proofErr w:type="spellStart"/>
            <w:r w:rsidRPr="00A01773">
              <w:rPr>
                <w:rFonts w:ascii="Aptos" w:hAnsi="Aptos"/>
                <w:sz w:val="14"/>
              </w:rPr>
              <w:t>matrícula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510A7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1 </w:t>
            </w:r>
            <w:proofErr w:type="gramStart"/>
            <w:r w:rsidRPr="00A01773">
              <w:rPr>
                <w:rFonts w:ascii="Aptos" w:hAnsi="Aptos"/>
                <w:sz w:val="14"/>
              </w:rPr>
              <w:t>fila</w:t>
            </w:r>
            <w:proofErr w:type="gramEnd"/>
            <w:r w:rsidRPr="00A01773">
              <w:rPr>
                <w:rFonts w:ascii="Aptos" w:hAnsi="Aptos"/>
                <w:sz w:val="14"/>
              </w:rPr>
              <w:t xml:space="preserve"> de </w:t>
            </w:r>
            <w:proofErr w:type="spellStart"/>
            <w:r w:rsidRPr="00A01773">
              <w:rPr>
                <w:rFonts w:ascii="Aptos" w:hAnsi="Aptos"/>
                <w:sz w:val="14"/>
              </w:rPr>
              <w:t>matrícula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C995A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Crear </w:t>
            </w:r>
            <w:proofErr w:type="spellStart"/>
            <w:r w:rsidRPr="00A01773">
              <w:rPr>
                <w:rFonts w:ascii="Aptos" w:hAnsi="Aptos"/>
                <w:sz w:val="14"/>
              </w:rPr>
              <w:t>una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relación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de </w:t>
            </w:r>
            <w:proofErr w:type="spellStart"/>
            <w:r w:rsidRPr="00A01773">
              <w:rPr>
                <w:rFonts w:ascii="Aptos" w:hAnsi="Aptos"/>
                <w:sz w:val="14"/>
              </w:rPr>
              <w:t>matrícula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válida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404DC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El </w:t>
            </w:r>
            <w:proofErr w:type="spellStart"/>
            <w:r w:rsidRPr="00A01773">
              <w:rPr>
                <w:rFonts w:ascii="Aptos" w:hAnsi="Aptos"/>
                <w:sz w:val="14"/>
              </w:rPr>
              <w:t>usuario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recibe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el </w:t>
            </w:r>
            <w:proofErr w:type="spellStart"/>
            <w:r w:rsidRPr="00A01773">
              <w:rPr>
                <w:rFonts w:ascii="Aptos" w:hAnsi="Aptos"/>
                <w:sz w:val="14"/>
              </w:rPr>
              <w:t>ambiente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esperado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B4CBC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Pendiente</w:t>
            </w:r>
            <w:proofErr w:type="spellEnd"/>
          </w:p>
        </w:tc>
      </w:tr>
      <w:tr w:rsidR="00A01773" w:rsidRPr="00A01773" w14:paraId="57AF1126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0C1CF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BUC-07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B81344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proofErr w:type="gramStart"/>
            <w:r w:rsidRPr="00A01773">
              <w:rPr>
                <w:rFonts w:ascii="Aptos" w:hAnsi="Aptos"/>
                <w:sz w:val="14"/>
              </w:rPr>
              <w:t>presentes</w:t>
            </w:r>
            <w:proofErr w:type="spellEnd"/>
            <w:r w:rsidRPr="00A01773">
              <w:rPr>
                <w:rFonts w:ascii="Aptos" w:hAnsi="Aptos"/>
                <w:sz w:val="14"/>
              </w:rPr>
              <w:t>(</w:t>
            </w:r>
            <w:proofErr w:type="gramEnd"/>
            <w:r w:rsidRPr="00A01773">
              <w:rPr>
                <w:rFonts w:ascii="Aptos" w:hAnsi="Aptos"/>
                <w:sz w:val="14"/>
              </w:rPr>
              <w:t xml:space="preserve">): foreach de </w:t>
            </w:r>
            <w:proofErr w:type="spellStart"/>
            <w:r w:rsidRPr="00A01773">
              <w:rPr>
                <w:rFonts w:ascii="Aptos" w:hAnsi="Aptos"/>
                <w:sz w:val="14"/>
              </w:rPr>
              <w:t>matrícula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7F536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Varias </w:t>
            </w:r>
            <w:proofErr w:type="spellStart"/>
            <w:r w:rsidRPr="00A01773">
              <w:rPr>
                <w:rFonts w:ascii="Aptos" w:hAnsi="Aptos"/>
                <w:sz w:val="14"/>
              </w:rPr>
              <w:t>filas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para </w:t>
            </w:r>
            <w:proofErr w:type="spellStart"/>
            <w:r w:rsidRPr="00A01773">
              <w:rPr>
                <w:rFonts w:ascii="Aptos" w:hAnsi="Aptos"/>
                <w:sz w:val="14"/>
              </w:rPr>
              <w:t>mismo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usuario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170CD5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Asociar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al </w:t>
            </w:r>
            <w:proofErr w:type="spellStart"/>
            <w:r w:rsidRPr="00A01773">
              <w:rPr>
                <w:rFonts w:ascii="Aptos" w:hAnsi="Aptos"/>
                <w:sz w:val="14"/>
              </w:rPr>
              <w:t>usuario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a dos ambientes con </w:t>
            </w:r>
            <w:proofErr w:type="spellStart"/>
            <w:r w:rsidRPr="00A01773">
              <w:rPr>
                <w:rFonts w:ascii="Aptos" w:hAnsi="Aptos"/>
                <w:sz w:val="14"/>
              </w:rPr>
              <w:t>nombres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distintos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416BB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Se </w:t>
            </w:r>
            <w:proofErr w:type="spellStart"/>
            <w:r w:rsidRPr="00A01773">
              <w:rPr>
                <w:rFonts w:ascii="Aptos" w:hAnsi="Aptos"/>
                <w:sz w:val="14"/>
              </w:rPr>
              <w:t>selecciona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el primer </w:t>
            </w:r>
            <w:proofErr w:type="spellStart"/>
            <w:r w:rsidRPr="00A01773">
              <w:rPr>
                <w:rFonts w:ascii="Aptos" w:hAnsi="Aptos"/>
                <w:sz w:val="14"/>
              </w:rPr>
              <w:t>nombre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según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orden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alfabético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, </w:t>
            </w:r>
            <w:proofErr w:type="spellStart"/>
            <w:r w:rsidRPr="00A01773">
              <w:rPr>
                <w:rFonts w:ascii="Aptos" w:hAnsi="Aptos"/>
                <w:sz w:val="14"/>
              </w:rPr>
              <w:t>conforme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al </w:t>
            </w:r>
            <w:proofErr w:type="spellStart"/>
            <w:r w:rsidRPr="00A01773">
              <w:rPr>
                <w:rFonts w:ascii="Aptos" w:hAnsi="Aptos"/>
                <w:sz w:val="14"/>
              </w:rPr>
              <w:t>comentario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del </w:t>
            </w:r>
            <w:proofErr w:type="spellStart"/>
            <w:r w:rsidRPr="00A01773">
              <w:rPr>
                <w:rFonts w:ascii="Aptos" w:hAnsi="Aptos"/>
                <w:sz w:val="14"/>
              </w:rPr>
              <w:t>código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8C51E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Pendiente</w:t>
            </w:r>
            <w:proofErr w:type="spellEnd"/>
          </w:p>
        </w:tc>
      </w:tr>
      <w:tr w:rsidR="00A01773" w:rsidRPr="00A01773" w14:paraId="4FC774B6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1C561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BUC-08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E0DA0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ParidadTest.php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: </w:t>
            </w:r>
            <w:proofErr w:type="spellStart"/>
            <w:proofErr w:type="gramStart"/>
            <w:r w:rsidRPr="00A01773">
              <w:rPr>
                <w:rFonts w:ascii="Aptos" w:hAnsi="Aptos"/>
                <w:sz w:val="14"/>
              </w:rPr>
              <w:t>tearDown</w:t>
            </w:r>
            <w:proofErr w:type="spellEnd"/>
            <w:r w:rsidRPr="00A01773">
              <w:rPr>
                <w:rFonts w:ascii="Aptos" w:hAnsi="Aptos"/>
                <w:sz w:val="14"/>
              </w:rPr>
              <w:t>(</w:t>
            </w:r>
            <w:proofErr w:type="gramEnd"/>
            <w:r w:rsidRPr="00A01773">
              <w:rPr>
                <w:rFonts w:ascii="Aptos" w:hAnsi="Aptos"/>
                <w:sz w:val="14"/>
              </w:rPr>
              <w:t>)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DA8D6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Varios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usuarios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creados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3015F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Ejecutar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una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prueba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que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cree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más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de un </w:t>
            </w:r>
            <w:proofErr w:type="spellStart"/>
            <w:r w:rsidRPr="00A01773">
              <w:rPr>
                <w:rFonts w:ascii="Aptos" w:hAnsi="Aptos"/>
                <w:sz w:val="14"/>
              </w:rPr>
              <w:t>usuario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4"/>
              </w:rPr>
              <w:t>verificar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después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la BD.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85515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Se </w:t>
            </w:r>
            <w:proofErr w:type="spellStart"/>
            <w:r w:rsidRPr="00A01773">
              <w:rPr>
                <w:rFonts w:ascii="Aptos" w:hAnsi="Aptos"/>
                <w:sz w:val="14"/>
              </w:rPr>
              <w:t>eliminan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los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registros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dependientes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4"/>
              </w:rPr>
              <w:t>los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usuarios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creados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por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la </w:t>
            </w:r>
            <w:proofErr w:type="spellStart"/>
            <w:r w:rsidRPr="00A01773">
              <w:rPr>
                <w:rFonts w:ascii="Aptos" w:hAnsi="Aptos"/>
                <w:sz w:val="14"/>
              </w:rPr>
              <w:t>prueba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54C99E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Pendiente</w:t>
            </w:r>
            <w:proofErr w:type="spellEnd"/>
          </w:p>
        </w:tc>
      </w:tr>
      <w:tr w:rsidR="00A01773" w:rsidRPr="00A01773" w14:paraId="188D9598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3A71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BUC-09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FDE7C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ParidadTest.php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: foreach </w:t>
            </w:r>
            <w:proofErr w:type="spellStart"/>
            <w:r w:rsidRPr="00A01773">
              <w:rPr>
                <w:rFonts w:ascii="Aptos" w:hAnsi="Aptos"/>
                <w:sz w:val="14"/>
              </w:rPr>
              <w:t>respuesta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7284B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Respuesta </w:t>
            </w:r>
            <w:proofErr w:type="spellStart"/>
            <w:r w:rsidRPr="00A01773">
              <w:rPr>
                <w:rFonts w:ascii="Aptos" w:hAnsi="Aptos"/>
                <w:sz w:val="14"/>
              </w:rPr>
              <w:t>vacía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198A3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Consultar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presentes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sin </w:t>
            </w:r>
            <w:proofErr w:type="spellStart"/>
            <w:r w:rsidRPr="00A01773">
              <w:rPr>
                <w:rFonts w:ascii="Aptos" w:hAnsi="Aptos"/>
                <w:sz w:val="14"/>
              </w:rPr>
              <w:t>usuarios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presentes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9ABC9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La </w:t>
            </w:r>
            <w:proofErr w:type="spellStart"/>
            <w:r w:rsidRPr="00A01773">
              <w:rPr>
                <w:rFonts w:ascii="Aptos" w:hAnsi="Aptos"/>
                <w:sz w:val="14"/>
              </w:rPr>
              <w:t>respuesta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es un </w:t>
            </w:r>
            <w:proofErr w:type="spellStart"/>
            <w:r w:rsidRPr="00A01773">
              <w:rPr>
                <w:rFonts w:ascii="Aptos" w:hAnsi="Aptos"/>
                <w:sz w:val="14"/>
              </w:rPr>
              <w:t>arreglo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vacío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y no se </w:t>
            </w:r>
            <w:proofErr w:type="spellStart"/>
            <w:r w:rsidRPr="00A01773">
              <w:rPr>
                <w:rFonts w:ascii="Aptos" w:hAnsi="Aptos"/>
                <w:sz w:val="14"/>
              </w:rPr>
              <w:t>producen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errores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0208E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Pendiente</w:t>
            </w:r>
            <w:proofErr w:type="spellEnd"/>
          </w:p>
        </w:tc>
      </w:tr>
      <w:tr w:rsidR="00A01773" w:rsidRPr="00A01773" w14:paraId="40EF8655" w14:textId="77777777">
        <w:trPr>
          <w:jc w:val="center"/>
        </w:trPr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0AFEE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BUC-10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9EA6B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Búsqueda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global de </w:t>
            </w:r>
            <w:proofErr w:type="spellStart"/>
            <w:r w:rsidRPr="00A01773">
              <w:rPr>
                <w:rFonts w:ascii="Aptos" w:hAnsi="Aptos"/>
                <w:sz w:val="14"/>
              </w:rPr>
              <w:t>bucles</w:t>
            </w:r>
            <w:proofErr w:type="spellEnd"/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2E41D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>Cualquier for/foreach/while restante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5ECD3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Inventariar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cada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bucle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restante y </w:t>
            </w:r>
            <w:proofErr w:type="spellStart"/>
            <w:r w:rsidRPr="00A01773">
              <w:rPr>
                <w:rFonts w:ascii="Aptos" w:hAnsi="Aptos"/>
                <w:sz w:val="14"/>
              </w:rPr>
              <w:t>clasificarlo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como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simple, </w:t>
            </w:r>
            <w:proofErr w:type="spellStart"/>
            <w:r w:rsidRPr="00A01773">
              <w:rPr>
                <w:rFonts w:ascii="Aptos" w:hAnsi="Aptos"/>
                <w:sz w:val="14"/>
              </w:rPr>
              <w:t>anidado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, </w:t>
            </w:r>
            <w:proofErr w:type="spellStart"/>
            <w:r w:rsidRPr="00A01773">
              <w:rPr>
                <w:rFonts w:ascii="Aptos" w:hAnsi="Aptos"/>
                <w:sz w:val="14"/>
              </w:rPr>
              <w:t>concatenado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o no </w:t>
            </w:r>
            <w:proofErr w:type="spellStart"/>
            <w:r w:rsidRPr="00A01773">
              <w:rPr>
                <w:rFonts w:ascii="Aptos" w:hAnsi="Aptos"/>
                <w:sz w:val="14"/>
              </w:rPr>
              <w:t>estructurado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B2EA5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4"/>
              </w:rPr>
              <w:t xml:space="preserve">Cada </w:t>
            </w:r>
            <w:proofErr w:type="spellStart"/>
            <w:r w:rsidRPr="00A01773">
              <w:rPr>
                <w:rFonts w:ascii="Aptos" w:hAnsi="Aptos"/>
                <w:sz w:val="14"/>
              </w:rPr>
              <w:t>bucle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tiene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casos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4"/>
              </w:rPr>
              <w:t>documentados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4"/>
              </w:rPr>
              <w:t>evidencia</w:t>
            </w:r>
            <w:proofErr w:type="spellEnd"/>
            <w:r w:rsidRPr="00A01773">
              <w:rPr>
                <w:rFonts w:ascii="Aptos" w:hAnsi="Aptos"/>
                <w:sz w:val="14"/>
              </w:rPr>
              <w:t xml:space="preserve"> de </w:t>
            </w:r>
            <w:proofErr w:type="spellStart"/>
            <w:r w:rsidRPr="00A01773">
              <w:rPr>
                <w:rFonts w:ascii="Aptos" w:hAnsi="Aptos"/>
                <w:sz w:val="14"/>
              </w:rPr>
              <w:t>ejecución</w:t>
            </w:r>
            <w:proofErr w:type="spellEnd"/>
            <w:r w:rsidRPr="00A01773">
              <w:rPr>
                <w:rFonts w:ascii="Aptos" w:hAnsi="Aptos"/>
                <w:sz w:val="14"/>
              </w:rPr>
              <w:t>.</w:t>
            </w:r>
          </w:p>
        </w:tc>
        <w:tc>
          <w:tcPr>
            <w:tcW w:w="1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96188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4"/>
              </w:rPr>
              <w:t>Pendiente</w:t>
            </w:r>
            <w:proofErr w:type="spellEnd"/>
          </w:p>
        </w:tc>
      </w:tr>
    </w:tbl>
    <w:p w14:paraId="4001423F" w14:textId="77777777" w:rsidR="00A01773" w:rsidRPr="00A01773" w:rsidRDefault="00A01773" w:rsidP="00A01773">
      <w:pPr>
        <w:spacing w:after="200" w:line="276" w:lineRule="auto"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Importante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sobre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n−1/n/n+1: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proofErr w:type="gramStart"/>
      <w:r w:rsidRPr="00A01773">
        <w:rPr>
          <w:rFonts w:ascii="Aptos" w:eastAsia="MS Mincho" w:hAnsi="Aptos" w:cs="Times New Roman"/>
          <w:sz w:val="19"/>
          <w:lang w:val="en-US" w:eastAsia="en-US"/>
        </w:rPr>
        <w:t>generarCodigo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(</w:t>
      </w:r>
      <w:proofErr w:type="gram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), 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está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fijado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gramStart"/>
      <w:r w:rsidRPr="00A01773">
        <w:rPr>
          <w:rFonts w:ascii="Aptos" w:eastAsia="MS Mincho" w:hAnsi="Aptos" w:cs="Times New Roman"/>
          <w:sz w:val="19"/>
          <w:lang w:val="en-US" w:eastAsia="en-US"/>
        </w:rPr>
        <w:t>a</w:t>
      </w:r>
      <w:proofErr w:type="gram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8 y no es un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parámetro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entrada. No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cambies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código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productivo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solo para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forzar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límites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.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Verifica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límite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mediante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resultado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revisión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flujo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;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si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instructor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exige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ejecutar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literalmente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n−1, n y n+1,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crea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función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auxiliar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aislada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versión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parametrizable solo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rama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con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aprobación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equipo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0B573CC9" w14:textId="77777777" w:rsidR="00A01773" w:rsidRPr="00A01773" w:rsidRDefault="00A01773" w:rsidP="00A01773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</w:pPr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5.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Cómo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ejecutar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las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pruebas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Laravel</w:t>
      </w:r>
    </w:p>
    <w:p w14:paraId="2CC3B2F4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Clona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repositorio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trabaja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rama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; no uses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base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datos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con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información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real.</w:t>
      </w:r>
    </w:p>
    <w:p w14:paraId="6AB4FC80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Configura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proofErr w:type="gramStart"/>
      <w:r w:rsidRPr="00A01773">
        <w:rPr>
          <w:rFonts w:ascii="Aptos" w:eastAsia="MS Mincho" w:hAnsi="Aptos" w:cs="Times New Roman"/>
          <w:sz w:val="19"/>
          <w:lang w:val="en-US" w:eastAsia="en-US"/>
        </w:rPr>
        <w:t>archivo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.env</w:t>
      </w:r>
      <w:proofErr w:type="gram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para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base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datos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local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exclusiva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.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Revisa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phpunit.xml antes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ejecutar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: no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asumas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que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las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usan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automáticamente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BD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separada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3C47ADBE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Instala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dependencias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con composer install y,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si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corresponde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npm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install.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Configura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APP_KEY y las variables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necesarias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24E11370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Desde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raíz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proyecto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ejecuta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: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php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artisan test --filter=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ParidadTest</w:t>
      </w:r>
      <w:proofErr w:type="spellEnd"/>
    </w:p>
    <w:p w14:paraId="69B3791D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lastRenderedPageBreak/>
        <w:t xml:space="preserve">Para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ejecutar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la suite completa: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php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artisan test</w:t>
      </w:r>
    </w:p>
    <w:p w14:paraId="253A4E0A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Revisa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cada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como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Passed, Failed </w:t>
      </w:r>
      <w:proofErr w:type="gramStart"/>
      <w:r w:rsidRPr="00A01773">
        <w:rPr>
          <w:rFonts w:ascii="Aptos" w:eastAsia="MS Mincho" w:hAnsi="Aptos" w:cs="Times New Roman"/>
          <w:sz w:val="19"/>
          <w:lang w:val="en-US" w:eastAsia="en-US"/>
        </w:rPr>
        <w:t>o Skipped</w:t>
      </w:r>
      <w:proofErr w:type="gram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. Si se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omite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por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falta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base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datos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</w:t>
      </w:r>
      <w:proofErr w:type="gramStart"/>
      <w:r w:rsidRPr="00A01773">
        <w:rPr>
          <w:rFonts w:ascii="Aptos" w:eastAsia="MS Mincho" w:hAnsi="Aptos" w:cs="Times New Roman"/>
          <w:sz w:val="19"/>
          <w:lang w:val="en-US" w:eastAsia="en-US"/>
        </w:rPr>
        <w:t>no</w:t>
      </w:r>
      <w:proofErr w:type="gram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registres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como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aprobada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48D09CD1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Después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cada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ejecución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comprueba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que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datos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temporales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hayan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limpiado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. La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ParidadTest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usa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la base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datos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local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su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tearDown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elimina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registros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relacionados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;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ejecútala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solo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un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entorno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controlado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061CC6D6" w14:textId="77777777" w:rsidR="00A01773" w:rsidRPr="00A01773" w:rsidRDefault="00A01773" w:rsidP="00A01773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</w:pPr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6. Plantilla para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documentar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cada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caso</w:t>
      </w:r>
      <w:proofErr w:type="spellEnd"/>
    </w:p>
    <w:tbl>
      <w:tblPr>
        <w:tblStyle w:val="Sombreadoclaro-nfasis1"/>
        <w:tblW w:w="0" w:type="auto"/>
        <w:tblInd w:w="0" w:type="dxa"/>
        <w:tblLook w:val="04A0" w:firstRow="1" w:lastRow="0" w:firstColumn="1" w:lastColumn="0" w:noHBand="0" w:noVBand="1"/>
      </w:tblPr>
      <w:tblGrid>
        <w:gridCol w:w="4676"/>
        <w:gridCol w:w="4684"/>
      </w:tblGrid>
      <w:tr w:rsidR="00A01773" w:rsidRPr="00A01773" w14:paraId="1A7BC49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hideMark/>
          </w:tcPr>
          <w:p w14:paraId="1904A91B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>Campo</w:t>
            </w:r>
          </w:p>
        </w:tc>
        <w:tc>
          <w:tcPr>
            <w:tcW w:w="5112" w:type="dxa"/>
            <w:hideMark/>
          </w:tcPr>
          <w:p w14:paraId="62D82E79" w14:textId="77777777" w:rsidR="00A01773" w:rsidRPr="00A01773" w:rsidRDefault="00A01773" w:rsidP="00A017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Qué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registrar</w:t>
            </w:r>
          </w:p>
        </w:tc>
      </w:tr>
      <w:tr w:rsidR="00A01773" w:rsidRPr="00A01773" w14:paraId="5475B77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bottom w:val="nil"/>
            </w:tcBorders>
            <w:hideMark/>
          </w:tcPr>
          <w:p w14:paraId="19323053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 xml:space="preserve">ID / </w:t>
            </w:r>
            <w:proofErr w:type="spellStart"/>
            <w:r w:rsidRPr="00A01773">
              <w:rPr>
                <w:rFonts w:ascii="Aptos" w:hAnsi="Aptos"/>
                <w:sz w:val="19"/>
              </w:rPr>
              <w:t>nombre</w:t>
            </w:r>
            <w:proofErr w:type="spellEnd"/>
          </w:p>
        </w:tc>
        <w:tc>
          <w:tcPr>
            <w:tcW w:w="5112" w:type="dxa"/>
            <w:tcBorders>
              <w:top w:val="nil"/>
              <w:bottom w:val="nil"/>
            </w:tcBorders>
            <w:hideMark/>
          </w:tcPr>
          <w:p w14:paraId="3574949A" w14:textId="77777777" w:rsidR="00A01773" w:rsidRPr="00A01773" w:rsidRDefault="00A01773" w:rsidP="00A01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 xml:space="preserve">Código </w:t>
            </w:r>
            <w:proofErr w:type="spellStart"/>
            <w:r w:rsidRPr="00A01773">
              <w:rPr>
                <w:rFonts w:ascii="Aptos" w:hAnsi="Aptos"/>
                <w:sz w:val="19"/>
              </w:rPr>
              <w:t>único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A01773">
              <w:rPr>
                <w:rFonts w:ascii="Aptos" w:hAnsi="Aptos"/>
                <w:sz w:val="19"/>
              </w:rPr>
              <w:t>por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ejemplo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BUC-01.</w:t>
            </w:r>
          </w:p>
        </w:tc>
      </w:tr>
      <w:tr w:rsidR="00A01773" w:rsidRPr="00A01773" w14:paraId="5EB18BE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30CB3DD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Objetivo</w:t>
            </w:r>
            <w:proofErr w:type="spellEnd"/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95CF861" w14:textId="77777777" w:rsidR="00A01773" w:rsidRPr="00A01773" w:rsidRDefault="00A01773" w:rsidP="00A01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Qué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condición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del </w:t>
            </w:r>
            <w:proofErr w:type="spellStart"/>
            <w:r w:rsidRPr="00A01773">
              <w:rPr>
                <w:rFonts w:ascii="Aptos" w:hAnsi="Aptos"/>
                <w:sz w:val="19"/>
              </w:rPr>
              <w:t>bucle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se </w:t>
            </w:r>
            <w:proofErr w:type="spellStart"/>
            <w:r w:rsidRPr="00A01773">
              <w:rPr>
                <w:rFonts w:ascii="Aptos" w:hAnsi="Aptos"/>
                <w:sz w:val="19"/>
              </w:rPr>
              <w:t>quiere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comprobar</w:t>
            </w:r>
            <w:proofErr w:type="spellEnd"/>
            <w:r w:rsidRPr="00A01773">
              <w:rPr>
                <w:rFonts w:ascii="Aptos" w:hAnsi="Aptos"/>
                <w:sz w:val="19"/>
              </w:rPr>
              <w:t>.</w:t>
            </w:r>
          </w:p>
        </w:tc>
      </w:tr>
      <w:tr w:rsidR="00A01773" w:rsidRPr="00A01773" w14:paraId="1F5AC0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bottom w:val="nil"/>
            </w:tcBorders>
            <w:hideMark/>
          </w:tcPr>
          <w:p w14:paraId="5C5242D6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Precondiciones</w:t>
            </w:r>
            <w:proofErr w:type="spellEnd"/>
          </w:p>
        </w:tc>
        <w:tc>
          <w:tcPr>
            <w:tcW w:w="5112" w:type="dxa"/>
            <w:tcBorders>
              <w:top w:val="nil"/>
              <w:bottom w:val="nil"/>
            </w:tcBorders>
            <w:hideMark/>
          </w:tcPr>
          <w:p w14:paraId="5ADB04FA" w14:textId="77777777" w:rsidR="00A01773" w:rsidRPr="00A01773" w:rsidRDefault="00A01773" w:rsidP="00A01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 xml:space="preserve">Estado de base de </w:t>
            </w:r>
            <w:proofErr w:type="spellStart"/>
            <w:r w:rsidRPr="00A01773">
              <w:rPr>
                <w:rFonts w:ascii="Aptos" w:hAnsi="Aptos"/>
                <w:sz w:val="19"/>
              </w:rPr>
              <w:t>datos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A01773">
              <w:rPr>
                <w:rFonts w:ascii="Aptos" w:hAnsi="Aptos"/>
                <w:sz w:val="19"/>
              </w:rPr>
              <w:t>usuario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A01773">
              <w:rPr>
                <w:rFonts w:ascii="Aptos" w:hAnsi="Aptos"/>
                <w:sz w:val="19"/>
              </w:rPr>
              <w:t>rol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9"/>
              </w:rPr>
              <w:t>datos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previos</w:t>
            </w:r>
            <w:proofErr w:type="spellEnd"/>
            <w:r w:rsidRPr="00A01773">
              <w:rPr>
                <w:rFonts w:ascii="Aptos" w:hAnsi="Aptos"/>
                <w:sz w:val="19"/>
              </w:rPr>
              <w:t>.</w:t>
            </w:r>
          </w:p>
        </w:tc>
      </w:tr>
      <w:tr w:rsidR="00A01773" w:rsidRPr="00A01773" w14:paraId="2DC9300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9C200C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>Entrada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B866478" w14:textId="77777777" w:rsidR="00A01773" w:rsidRPr="00A01773" w:rsidRDefault="00A01773" w:rsidP="00A01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 xml:space="preserve">Datos </w:t>
            </w:r>
            <w:proofErr w:type="spellStart"/>
            <w:r w:rsidRPr="00A01773">
              <w:rPr>
                <w:rFonts w:ascii="Aptos" w:hAnsi="Aptos"/>
                <w:sz w:val="19"/>
              </w:rPr>
              <w:t>exactos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usados</w:t>
            </w:r>
            <w:proofErr w:type="spellEnd"/>
            <w:r w:rsidRPr="00A01773">
              <w:rPr>
                <w:rFonts w:ascii="Aptos" w:hAnsi="Aptos"/>
                <w:sz w:val="19"/>
              </w:rPr>
              <w:t>.</w:t>
            </w:r>
          </w:p>
        </w:tc>
      </w:tr>
      <w:tr w:rsidR="00A01773" w:rsidRPr="00A01773" w14:paraId="603254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bottom w:val="nil"/>
            </w:tcBorders>
            <w:hideMark/>
          </w:tcPr>
          <w:p w14:paraId="1A444D9E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>Pasos</w:t>
            </w:r>
          </w:p>
        </w:tc>
        <w:tc>
          <w:tcPr>
            <w:tcW w:w="5112" w:type="dxa"/>
            <w:tcBorders>
              <w:top w:val="nil"/>
              <w:bottom w:val="nil"/>
            </w:tcBorders>
            <w:hideMark/>
          </w:tcPr>
          <w:p w14:paraId="49626E67" w14:textId="77777777" w:rsidR="00A01773" w:rsidRPr="00A01773" w:rsidRDefault="00A01773" w:rsidP="00A01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 xml:space="preserve">Acciones o </w:t>
            </w:r>
            <w:proofErr w:type="spellStart"/>
            <w:r w:rsidRPr="00A01773">
              <w:rPr>
                <w:rFonts w:ascii="Aptos" w:hAnsi="Aptos"/>
                <w:sz w:val="19"/>
              </w:rPr>
              <w:t>comando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ejecutado</w:t>
            </w:r>
            <w:proofErr w:type="spellEnd"/>
            <w:r w:rsidRPr="00A01773">
              <w:rPr>
                <w:rFonts w:ascii="Aptos" w:hAnsi="Aptos"/>
                <w:sz w:val="19"/>
              </w:rPr>
              <w:t>.</w:t>
            </w:r>
          </w:p>
        </w:tc>
      </w:tr>
      <w:tr w:rsidR="00A01773" w:rsidRPr="00A01773" w14:paraId="5FEF51A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5E4D3CB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Resultado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esperado</w:t>
            </w:r>
            <w:proofErr w:type="spellEnd"/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9DD489" w14:textId="77777777" w:rsidR="00A01773" w:rsidRPr="00A01773" w:rsidRDefault="00A01773" w:rsidP="00A01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Comportamiento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que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debería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ocurrir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según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el </w:t>
            </w:r>
            <w:proofErr w:type="spellStart"/>
            <w:r w:rsidRPr="00A01773">
              <w:rPr>
                <w:rFonts w:ascii="Aptos" w:hAnsi="Aptos"/>
                <w:sz w:val="19"/>
              </w:rPr>
              <w:t>código</w:t>
            </w:r>
            <w:proofErr w:type="spellEnd"/>
            <w:r w:rsidRPr="00A01773">
              <w:rPr>
                <w:rFonts w:ascii="Aptos" w:hAnsi="Aptos"/>
                <w:sz w:val="19"/>
              </w:rPr>
              <w:t>/</w:t>
            </w:r>
            <w:proofErr w:type="spellStart"/>
            <w:r w:rsidRPr="00A01773">
              <w:rPr>
                <w:rFonts w:ascii="Aptos" w:hAnsi="Aptos"/>
                <w:sz w:val="19"/>
              </w:rPr>
              <w:t>requisito</w:t>
            </w:r>
            <w:proofErr w:type="spellEnd"/>
            <w:r w:rsidRPr="00A01773">
              <w:rPr>
                <w:rFonts w:ascii="Aptos" w:hAnsi="Aptos"/>
                <w:sz w:val="19"/>
              </w:rPr>
              <w:t>.</w:t>
            </w:r>
          </w:p>
        </w:tc>
      </w:tr>
      <w:tr w:rsidR="00A01773" w:rsidRPr="00A01773" w14:paraId="5F84C1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bottom w:val="nil"/>
            </w:tcBorders>
            <w:hideMark/>
          </w:tcPr>
          <w:p w14:paraId="7B1D45BE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Resultado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real</w:t>
            </w:r>
          </w:p>
        </w:tc>
        <w:tc>
          <w:tcPr>
            <w:tcW w:w="5112" w:type="dxa"/>
            <w:tcBorders>
              <w:top w:val="nil"/>
              <w:bottom w:val="nil"/>
            </w:tcBorders>
            <w:hideMark/>
          </w:tcPr>
          <w:p w14:paraId="2D097971" w14:textId="77777777" w:rsidR="00A01773" w:rsidRPr="00A01773" w:rsidRDefault="00A01773" w:rsidP="00A01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 xml:space="preserve">Lo </w:t>
            </w:r>
            <w:proofErr w:type="spellStart"/>
            <w:r w:rsidRPr="00A01773">
              <w:rPr>
                <w:rFonts w:ascii="Aptos" w:hAnsi="Aptos"/>
                <w:sz w:val="19"/>
              </w:rPr>
              <w:t>que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</w:t>
            </w:r>
            <w:proofErr w:type="spellStart"/>
            <w:r w:rsidRPr="00A01773">
              <w:rPr>
                <w:rFonts w:ascii="Aptos" w:hAnsi="Aptos"/>
                <w:sz w:val="19"/>
              </w:rPr>
              <w:t>ocurrió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al </w:t>
            </w:r>
            <w:proofErr w:type="spellStart"/>
            <w:r w:rsidRPr="00A01773">
              <w:rPr>
                <w:rFonts w:ascii="Aptos" w:hAnsi="Aptos"/>
                <w:sz w:val="19"/>
              </w:rPr>
              <w:t>ejecutar</w:t>
            </w:r>
            <w:proofErr w:type="spellEnd"/>
            <w:r w:rsidRPr="00A01773">
              <w:rPr>
                <w:rFonts w:ascii="Aptos" w:hAnsi="Aptos"/>
                <w:sz w:val="19"/>
              </w:rPr>
              <w:t>.</w:t>
            </w:r>
          </w:p>
        </w:tc>
      </w:tr>
      <w:tr w:rsidR="00A01773" w:rsidRPr="00A01773" w14:paraId="468B5B9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0B1EC7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r w:rsidRPr="00A01773">
              <w:rPr>
                <w:rFonts w:ascii="Aptos" w:hAnsi="Aptos"/>
                <w:sz w:val="19"/>
              </w:rPr>
              <w:t>Estado</w:t>
            </w:r>
          </w:p>
        </w:tc>
        <w:tc>
          <w:tcPr>
            <w:tcW w:w="511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A87B34" w14:textId="77777777" w:rsidR="00A01773" w:rsidRPr="00A01773" w:rsidRDefault="00A01773" w:rsidP="00A01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Aprobada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/ </w:t>
            </w:r>
            <w:proofErr w:type="spellStart"/>
            <w:r w:rsidRPr="00A01773">
              <w:rPr>
                <w:rFonts w:ascii="Aptos" w:hAnsi="Aptos"/>
                <w:sz w:val="19"/>
              </w:rPr>
              <w:t>Fallida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/ </w:t>
            </w:r>
            <w:proofErr w:type="spellStart"/>
            <w:r w:rsidRPr="00A01773">
              <w:rPr>
                <w:rFonts w:ascii="Aptos" w:hAnsi="Aptos"/>
                <w:sz w:val="19"/>
              </w:rPr>
              <w:t>Bloqueada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/ </w:t>
            </w:r>
            <w:proofErr w:type="spellStart"/>
            <w:r w:rsidRPr="00A01773">
              <w:rPr>
                <w:rFonts w:ascii="Aptos" w:hAnsi="Aptos"/>
                <w:sz w:val="19"/>
              </w:rPr>
              <w:t>Omitida</w:t>
            </w:r>
            <w:proofErr w:type="spellEnd"/>
            <w:r w:rsidRPr="00A01773">
              <w:rPr>
                <w:rFonts w:ascii="Aptos" w:hAnsi="Aptos"/>
                <w:sz w:val="19"/>
              </w:rPr>
              <w:t>.</w:t>
            </w:r>
          </w:p>
        </w:tc>
      </w:tr>
      <w:tr w:rsidR="00A01773" w:rsidRPr="00A01773" w14:paraId="702ED8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bottom w:val="nil"/>
            </w:tcBorders>
            <w:hideMark/>
          </w:tcPr>
          <w:p w14:paraId="6B45E807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Evidencia</w:t>
            </w:r>
            <w:proofErr w:type="spellEnd"/>
          </w:p>
        </w:tc>
        <w:tc>
          <w:tcPr>
            <w:tcW w:w="5112" w:type="dxa"/>
            <w:tcBorders>
              <w:top w:val="nil"/>
              <w:bottom w:val="nil"/>
            </w:tcBorders>
            <w:hideMark/>
          </w:tcPr>
          <w:p w14:paraId="73E34083" w14:textId="77777777" w:rsidR="00A01773" w:rsidRPr="00A01773" w:rsidRDefault="00A01773" w:rsidP="00A017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Captura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, salida de terminal, log o consulta </w:t>
            </w:r>
            <w:proofErr w:type="spellStart"/>
            <w:r w:rsidRPr="00A01773">
              <w:rPr>
                <w:rFonts w:ascii="Aptos" w:hAnsi="Aptos"/>
                <w:sz w:val="19"/>
              </w:rPr>
              <w:t>verificada</w:t>
            </w:r>
            <w:proofErr w:type="spellEnd"/>
            <w:r w:rsidRPr="00A01773">
              <w:rPr>
                <w:rFonts w:ascii="Aptos" w:hAnsi="Aptos"/>
                <w:sz w:val="19"/>
              </w:rPr>
              <w:t>.</w:t>
            </w:r>
          </w:p>
        </w:tc>
      </w:tr>
      <w:tr w:rsidR="00A01773" w:rsidRPr="00A01773" w14:paraId="0757CBF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12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14:paraId="50234B4E" w14:textId="77777777" w:rsidR="00A01773" w:rsidRPr="00A01773" w:rsidRDefault="00A01773" w:rsidP="00A01773">
            <w:pPr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Incidencia</w:t>
            </w:r>
            <w:proofErr w:type="spellEnd"/>
          </w:p>
        </w:tc>
        <w:tc>
          <w:tcPr>
            <w:tcW w:w="5112" w:type="dxa"/>
            <w:tcBorders>
              <w:top w:val="nil"/>
              <w:left w:val="nil"/>
              <w:bottom w:val="single" w:sz="8" w:space="0" w:color="4F81BD" w:themeColor="accent1"/>
              <w:right w:val="nil"/>
            </w:tcBorders>
            <w:hideMark/>
          </w:tcPr>
          <w:p w14:paraId="750CCE6B" w14:textId="77777777" w:rsidR="00A01773" w:rsidRPr="00A01773" w:rsidRDefault="00A01773" w:rsidP="00A017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19"/>
              </w:rPr>
            </w:pPr>
            <w:proofErr w:type="spellStart"/>
            <w:r w:rsidRPr="00A01773">
              <w:rPr>
                <w:rFonts w:ascii="Aptos" w:hAnsi="Aptos"/>
                <w:sz w:val="19"/>
              </w:rPr>
              <w:t>Descripción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, </w:t>
            </w:r>
            <w:proofErr w:type="spellStart"/>
            <w:r w:rsidRPr="00A01773">
              <w:rPr>
                <w:rFonts w:ascii="Aptos" w:hAnsi="Aptos"/>
                <w:sz w:val="19"/>
              </w:rPr>
              <w:t>severidad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, pasos para </w:t>
            </w:r>
            <w:proofErr w:type="spellStart"/>
            <w:r w:rsidRPr="00A01773">
              <w:rPr>
                <w:rFonts w:ascii="Aptos" w:hAnsi="Aptos"/>
                <w:sz w:val="19"/>
              </w:rPr>
              <w:t>reproducir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y </w:t>
            </w:r>
            <w:proofErr w:type="spellStart"/>
            <w:r w:rsidRPr="00A01773">
              <w:rPr>
                <w:rFonts w:ascii="Aptos" w:hAnsi="Aptos"/>
                <w:sz w:val="19"/>
              </w:rPr>
              <w:t>referencia</w:t>
            </w:r>
            <w:proofErr w:type="spellEnd"/>
            <w:r w:rsidRPr="00A01773">
              <w:rPr>
                <w:rFonts w:ascii="Aptos" w:hAnsi="Aptos"/>
                <w:sz w:val="19"/>
              </w:rPr>
              <w:t xml:space="preserve"> del </w:t>
            </w:r>
            <w:proofErr w:type="spellStart"/>
            <w:r w:rsidRPr="00A01773">
              <w:rPr>
                <w:rFonts w:ascii="Aptos" w:hAnsi="Aptos"/>
                <w:sz w:val="19"/>
              </w:rPr>
              <w:t>defecto</w:t>
            </w:r>
            <w:proofErr w:type="spellEnd"/>
            <w:r w:rsidRPr="00A01773">
              <w:rPr>
                <w:rFonts w:ascii="Aptos" w:hAnsi="Aptos"/>
                <w:sz w:val="19"/>
              </w:rPr>
              <w:t>.</w:t>
            </w:r>
          </w:p>
        </w:tc>
      </w:tr>
    </w:tbl>
    <w:p w14:paraId="4E38AE8D" w14:textId="77777777" w:rsidR="00A01773" w:rsidRPr="00A01773" w:rsidRDefault="00A01773" w:rsidP="00A01773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</w:pPr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7.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Criterios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de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aceptación</w:t>
      </w:r>
      <w:proofErr w:type="spellEnd"/>
    </w:p>
    <w:p w14:paraId="6F8D3FAC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Cada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identificado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tiene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clasificación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razón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para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priorizarlo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18D08B45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Los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casos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cubren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cero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iteraciones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cuando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sea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posible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dos, un valor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intermedio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límites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relevantes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137B8B32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Los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que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dependen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datos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externos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incluyen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listas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vacías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un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elemento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varios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elementos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0597A854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Las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no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dejan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datos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residuales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ni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modifican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información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ajena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a la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2621439B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Los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resultados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reales y las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evidencias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registran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; un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caso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pendiente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no se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considera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aprobado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652B67C6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Los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defectos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reportan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con pasos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reproducibles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no se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corrige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código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producción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sin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autorización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4D39084C" w14:textId="77777777" w:rsidR="00A01773" w:rsidRPr="00A01773" w:rsidRDefault="00A01773" w:rsidP="00A01773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</w:pPr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8.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Entregables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sugeridos</w:t>
      </w:r>
      <w:proofErr w:type="spellEnd"/>
    </w:p>
    <w:p w14:paraId="20001EA2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Inventario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por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archivo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método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línea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3FA3EA38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Matriz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casos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con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esperado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real,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estado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evidencia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0E5D371F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>Salida de `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php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artisan test`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explicación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omitidas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/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fallidas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29184C65" w14:textId="77777777" w:rsidR="00A01773" w:rsidRPr="00A01773" w:rsidRDefault="00A01773" w:rsidP="00A01773">
      <w:pPr>
        <w:tabs>
          <w:tab w:val="num" w:pos="360"/>
        </w:tabs>
        <w:spacing w:after="200" w:line="276" w:lineRule="auto"/>
        <w:ind w:left="360" w:hanging="360"/>
        <w:contextualSpacing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Registro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defectos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encontrados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conclusión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sobre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la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cobertura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alcanzada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24379802" w14:textId="77777777" w:rsidR="00A01773" w:rsidRPr="00A01773" w:rsidRDefault="00A01773" w:rsidP="00A01773">
      <w:pPr>
        <w:keepNext/>
        <w:keepLines/>
        <w:spacing w:before="480" w:after="0" w:line="276" w:lineRule="auto"/>
        <w:outlineLvl w:val="0"/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</w:pPr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9.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Referencias</w:t>
      </w:r>
      <w:proofErr w:type="spellEnd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 xml:space="preserve"> de </w:t>
      </w:r>
      <w:proofErr w:type="spellStart"/>
      <w:r w:rsidRPr="00A01773">
        <w:rPr>
          <w:rFonts w:eastAsia="MS Gothic" w:cs="Times New Roman"/>
          <w:b/>
          <w:bCs/>
          <w:color w:val="164E63"/>
          <w:sz w:val="28"/>
          <w:szCs w:val="28"/>
          <w:lang w:val="en-US" w:eastAsia="en-US"/>
        </w:rPr>
        <w:t>trabajo</w:t>
      </w:r>
      <w:proofErr w:type="spellEnd"/>
    </w:p>
    <w:p w14:paraId="03CF4BFD" w14:textId="77777777" w:rsidR="00A01773" w:rsidRPr="00A01773" w:rsidRDefault="00A01773" w:rsidP="00A01773">
      <w:pPr>
        <w:spacing w:after="200" w:line="276" w:lineRule="auto"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Material base: ADSO – Calidad de Software,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Capítulo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3.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software, 3.2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unitarias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–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Enfoque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caja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blanca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3.2.3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Prueba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de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Bucles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(PDF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aportado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por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el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aprendiz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).</w:t>
      </w:r>
    </w:p>
    <w:p w14:paraId="42A2D26C" w14:textId="77777777" w:rsidR="00A01773" w:rsidRPr="00A01773" w:rsidRDefault="00A01773" w:rsidP="00A01773">
      <w:pPr>
        <w:spacing w:after="200" w:line="276" w:lineRule="auto"/>
        <w:rPr>
          <w:rFonts w:ascii="Aptos" w:eastAsia="MS Mincho" w:hAnsi="Aptos" w:cs="Times New Roman"/>
          <w:sz w:val="19"/>
          <w:lang w:val="en-US" w:eastAsia="en-US"/>
        </w:rPr>
      </w:pPr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Código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consultado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: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repositorio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SenaAccessPruebasCaja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;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archivos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AuthController.php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AdminController.php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, 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AccesoQrController.php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 xml:space="preserve"> y tests/Feature/</w:t>
      </w: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ParidadTest.php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.</w:t>
      </w:r>
    </w:p>
    <w:p w14:paraId="7B6F44D5" w14:textId="77777777" w:rsidR="00A01773" w:rsidRPr="00A01773" w:rsidRDefault="00A01773" w:rsidP="00A01773">
      <w:pPr>
        <w:spacing w:after="200" w:line="276" w:lineRule="auto"/>
        <w:rPr>
          <w:rFonts w:ascii="Aptos" w:eastAsia="MS Mincho" w:hAnsi="Aptos" w:cs="Times New Roman"/>
          <w:sz w:val="19"/>
          <w:lang w:val="en-US" w:eastAsia="en-US"/>
        </w:rPr>
      </w:pPr>
      <w:proofErr w:type="spellStart"/>
      <w:r w:rsidRPr="00A01773">
        <w:rPr>
          <w:rFonts w:ascii="Aptos" w:eastAsia="MS Mincho" w:hAnsi="Aptos" w:cs="Times New Roman"/>
          <w:sz w:val="19"/>
          <w:lang w:val="en-US" w:eastAsia="en-US"/>
        </w:rPr>
        <w:t>Repositorio</w:t>
      </w:r>
      <w:proofErr w:type="spellEnd"/>
      <w:r w:rsidRPr="00A01773">
        <w:rPr>
          <w:rFonts w:ascii="Aptos" w:eastAsia="MS Mincho" w:hAnsi="Aptos" w:cs="Times New Roman"/>
          <w:sz w:val="19"/>
          <w:lang w:val="en-US" w:eastAsia="en-US"/>
        </w:rPr>
        <w:t>: https://github.com/Andres777233/SenaAccessPruebasCaja</w:t>
      </w:r>
    </w:p>
    <w:p w14:paraId="171F3741" w14:textId="77777777" w:rsidR="00A01773" w:rsidRPr="00A12F4E" w:rsidRDefault="00A01773" w:rsidP="00A12F4E">
      <w:pPr>
        <w:pStyle w:val="Prrafodelista"/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A01773" w:rsidRPr="00A12F4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27AED" w14:textId="77777777" w:rsidR="00D33C8E" w:rsidRDefault="00D33C8E">
      <w:pPr>
        <w:spacing w:after="0" w:line="240" w:lineRule="auto"/>
      </w:pPr>
      <w:r>
        <w:separator/>
      </w:r>
    </w:p>
  </w:endnote>
  <w:endnote w:type="continuationSeparator" w:id="0">
    <w:p w14:paraId="04F7D312" w14:textId="77777777" w:rsidR="00D33C8E" w:rsidRDefault="00D3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AB381F-7727-456A-A44E-FE1F1CAC6FA2}"/>
    <w:embedBold r:id="rId2" w:fontKey="{D424923C-740A-4DCE-9DCB-D295376E9CC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62A4449-BACE-4A9C-B5F3-FD95B78A75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A4E3481-C160-4B94-900A-BCC69B2A1DDD}"/>
    <w:embedBold r:id="rId5" w:fontKey="{212DCC3C-C44A-43CC-923C-3BF4079B21BD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6" w:fontKey="{3CDC38D2-685E-4F13-82CA-72FD6D90B9C0}"/>
    <w:embedBold r:id="rId7" w:fontKey="{E34F04BC-E8B1-402C-9FCD-6A4FF10E335E}"/>
    <w:embedItalic r:id="rId8" w:fontKey="{CC2B04B3-5A7A-4871-A60C-BD8FD598B25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1A206" w14:textId="77777777" w:rsidR="00873786" w:rsidRDefault="008737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252C" w14:textId="77777777" w:rsidR="0087378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C1473">
      <w:rPr>
        <w:noProof/>
        <w:color w:val="000000"/>
      </w:rPr>
      <w:t>1</w:t>
    </w:r>
    <w:r>
      <w:rPr>
        <w:color w:val="000000"/>
      </w:rPr>
      <w:fldChar w:fldCharType="end"/>
    </w:r>
  </w:p>
  <w:p w14:paraId="5C03CB38" w14:textId="77777777" w:rsidR="00873786" w:rsidRDefault="008737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A60BA" w14:textId="77777777" w:rsidR="00873786" w:rsidRDefault="008737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4522E" w14:textId="77777777" w:rsidR="00D33C8E" w:rsidRDefault="00D33C8E">
      <w:pPr>
        <w:spacing w:after="0" w:line="240" w:lineRule="auto"/>
      </w:pPr>
      <w:r>
        <w:separator/>
      </w:r>
    </w:p>
  </w:footnote>
  <w:footnote w:type="continuationSeparator" w:id="0">
    <w:p w14:paraId="6F463BBE" w14:textId="77777777" w:rsidR="00D33C8E" w:rsidRDefault="00D33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97452" w14:textId="77777777" w:rsidR="00873786" w:rsidRDefault="008737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2F3F" w14:textId="77777777" w:rsidR="0087378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t>[Escriba aquí]</w:t>
    </w:r>
  </w:p>
  <w:p w14:paraId="33427E8C" w14:textId="77777777" w:rsidR="00873786" w:rsidRDefault="008737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01FFC" w14:textId="77777777" w:rsidR="00873786" w:rsidRDefault="008737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3BE1"/>
    <w:multiLevelType w:val="hybridMultilevel"/>
    <w:tmpl w:val="ABBA790E"/>
    <w:lvl w:ilvl="0" w:tplc="9F0E899C">
      <w:start w:val="1"/>
      <w:numFmt w:val="bullet"/>
      <w:lvlText w:val="•"/>
      <w:lvlJc w:val="left"/>
      <w:pPr>
        <w:ind w:left="720" w:hanging="360"/>
      </w:pPr>
    </w:lvl>
    <w:lvl w:ilvl="1" w:tplc="8BB415B0">
      <w:numFmt w:val="decimal"/>
      <w:lvlText w:val=""/>
      <w:lvlJc w:val="left"/>
    </w:lvl>
    <w:lvl w:ilvl="2" w:tplc="75301BC2">
      <w:numFmt w:val="decimal"/>
      <w:lvlText w:val=""/>
      <w:lvlJc w:val="left"/>
    </w:lvl>
    <w:lvl w:ilvl="3" w:tplc="37A2CF84">
      <w:numFmt w:val="decimal"/>
      <w:lvlText w:val=""/>
      <w:lvlJc w:val="left"/>
    </w:lvl>
    <w:lvl w:ilvl="4" w:tplc="74E4BEF2">
      <w:numFmt w:val="decimal"/>
      <w:lvlText w:val=""/>
      <w:lvlJc w:val="left"/>
    </w:lvl>
    <w:lvl w:ilvl="5" w:tplc="DF2AFF92">
      <w:numFmt w:val="decimal"/>
      <w:lvlText w:val=""/>
      <w:lvlJc w:val="left"/>
    </w:lvl>
    <w:lvl w:ilvl="6" w:tplc="28EE9498">
      <w:numFmt w:val="decimal"/>
      <w:lvlText w:val=""/>
      <w:lvlJc w:val="left"/>
    </w:lvl>
    <w:lvl w:ilvl="7" w:tplc="23C0C158">
      <w:numFmt w:val="decimal"/>
      <w:lvlText w:val=""/>
      <w:lvlJc w:val="left"/>
    </w:lvl>
    <w:lvl w:ilvl="8" w:tplc="FD901DBE">
      <w:numFmt w:val="decimal"/>
      <w:lvlText w:val=""/>
      <w:lvlJc w:val="left"/>
    </w:lvl>
  </w:abstractNum>
  <w:abstractNum w:abstractNumId="1" w15:restartNumberingAfterBreak="0">
    <w:nsid w:val="5A0D63D8"/>
    <w:multiLevelType w:val="hybridMultilevel"/>
    <w:tmpl w:val="2418F8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141622">
    <w:abstractNumId w:val="0"/>
    <w:lvlOverride w:ilvl="0">
      <w:startOverride w:val="1"/>
    </w:lvlOverride>
  </w:num>
  <w:num w:numId="2" w16cid:durableId="2035810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2F1"/>
    <w:rsid w:val="001F6CA8"/>
    <w:rsid w:val="002061EB"/>
    <w:rsid w:val="002203F4"/>
    <w:rsid w:val="002E09D8"/>
    <w:rsid w:val="003C1473"/>
    <w:rsid w:val="003D2BEC"/>
    <w:rsid w:val="004404F2"/>
    <w:rsid w:val="004E7847"/>
    <w:rsid w:val="005975FC"/>
    <w:rsid w:val="0068402D"/>
    <w:rsid w:val="007D6F3E"/>
    <w:rsid w:val="00873786"/>
    <w:rsid w:val="008D0B60"/>
    <w:rsid w:val="009638EF"/>
    <w:rsid w:val="00A01773"/>
    <w:rsid w:val="00A12F4E"/>
    <w:rsid w:val="00AF5506"/>
    <w:rsid w:val="00B27D08"/>
    <w:rsid w:val="00B502F1"/>
    <w:rsid w:val="00D33C8E"/>
    <w:rsid w:val="00D77B25"/>
    <w:rsid w:val="00DC23BF"/>
    <w:rsid w:val="00EC5F0E"/>
    <w:rsid w:val="00F472CD"/>
    <w:rsid w:val="00F55596"/>
    <w:rsid w:val="00F6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A31773"/>
  <w15:docId w15:val="{38C1DE0B-B447-4C9D-B1AC-045C5CB08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customStyle="1" w:styleId="font-claude-response-body">
    <w:name w:val="font-claude-response-body"/>
    <w:basedOn w:val="Normal"/>
    <w:rsid w:val="003C14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3C1473"/>
    <w:rPr>
      <w:b/>
      <w:bCs/>
    </w:rPr>
  </w:style>
  <w:style w:type="paragraph" w:styleId="Prrafodelista">
    <w:name w:val="List Paragraph"/>
    <w:basedOn w:val="Normal"/>
    <w:uiPriority w:val="34"/>
    <w:qFormat/>
    <w:rsid w:val="004404F2"/>
    <w:pPr>
      <w:ind w:left="720"/>
      <w:contextualSpacing/>
    </w:pPr>
  </w:style>
  <w:style w:type="table" w:styleId="Tablaconcuadrcula">
    <w:name w:val="Table Grid"/>
    <w:basedOn w:val="Tablanormal"/>
    <w:uiPriority w:val="59"/>
    <w:rsid w:val="00A01773"/>
    <w:pPr>
      <w:spacing w:after="0" w:line="240" w:lineRule="auto"/>
    </w:pPr>
    <w:rPr>
      <w:rFonts w:ascii="Cambria" w:eastAsia="MS Mincho" w:hAnsi="Cambria" w:cs="Times New Roman"/>
      <w:lang w:val="en-US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1">
    <w:name w:val="Light Shading Accent 1"/>
    <w:basedOn w:val="Tablanormal"/>
    <w:uiPriority w:val="60"/>
    <w:semiHidden/>
    <w:unhideWhenUsed/>
    <w:rsid w:val="00A01773"/>
    <w:pPr>
      <w:spacing w:after="0" w:line="240" w:lineRule="auto"/>
    </w:pPr>
    <w:rPr>
      <w:rFonts w:ascii="Cambria" w:eastAsia="MS Mincho" w:hAnsi="Cambria" w:cs="Times New Roman"/>
      <w:color w:val="365F91" w:themeColor="accent1" w:themeShade="BF"/>
      <w:lang w:val="en-US" w:eastAsia="en-US"/>
    </w:rPr>
    <w:tblPr>
      <w:tblStyleRowBandSize w:val="1"/>
      <w:tblStyleColBandSize w:val="1"/>
      <w:tblInd w:w="0" w:type="nil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na%20Tarde\Documents\Plantillas%20personalizadas%20de%20Office\Plantilla%20cena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cena (1)</Template>
  <TotalTime>61</TotalTime>
  <Pages>6</Pages>
  <Words>1508</Words>
  <Characters>8296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Sena Tarde</dc:creator>
  <cp:lastModifiedBy>Sena Tarde</cp:lastModifiedBy>
  <cp:revision>1</cp:revision>
  <dcterms:created xsi:type="dcterms:W3CDTF">2026-10-09T21:15:00Z</dcterms:created>
  <dcterms:modified xsi:type="dcterms:W3CDTF">2026-10-09T22:18:00Z</dcterms:modified>
</cp:coreProperties>
</file>